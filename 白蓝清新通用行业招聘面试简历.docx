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4203" w:rsidRDefault="00D85E69">
      <w:pPr>
        <w:pStyle w:val="a5"/>
        <w:spacing w:before="156"/>
        <w:rPr>
          <w:rFonts w:ascii="MiSans" w:eastAsia="MiSans" w:hAnsi="MiSans" w:cs="MiSans"/>
          <w:sz w:val="24"/>
          <w:szCs w:val="24"/>
        </w:rPr>
      </w:pPr>
      <w:r>
        <w:rPr>
          <w:rStyle w:val="Char"/>
          <w:rFonts w:ascii="MiSans" w:eastAsia="MiSans" w:hAnsi="MiSans" w:cs="MiSans" w:hint="eastAsia"/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5178425</wp:posOffset>
            </wp:positionH>
            <wp:positionV relativeFrom="paragraph">
              <wp:posOffset>-29607</wp:posOffset>
            </wp:positionV>
            <wp:extent cx="1467096" cy="1422400"/>
            <wp:effectExtent l="0" t="0" r="0" b="6350"/>
            <wp:wrapNone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E:/兼职/微信图片_20250726184844.jpg微信图片_2025072618484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7096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B63313">
        <w:rPr>
          <w:rStyle w:val="Char"/>
          <w:rFonts w:ascii="MiSans" w:eastAsia="MiSans" w:hAnsi="MiSans" w:cs="MiSans" w:hint="eastAsia"/>
        </w:rPr>
        <w:t>毛智明</w:t>
      </w:r>
      <w:proofErr w:type="gramEnd"/>
      <w:r>
        <w:rPr>
          <w:rFonts w:ascii="MiSans" w:eastAsia="MiSans" w:hAnsi="MiSans" w:cs="MiSans" w:hint="eastAsia"/>
          <w:color w:val="404040" w:themeColor="text1" w:themeTint="BF"/>
        </w:rPr>
        <w:tab/>
      </w:r>
      <w:r w:rsidR="00B63313">
        <w:rPr>
          <w:rStyle w:val="11"/>
          <w:rFonts w:ascii="MiSans" w:eastAsia="MiSans" w:hAnsi="MiSans" w:cs="MiSans" w:hint="eastAsia"/>
          <w:b/>
          <w:bCs/>
        </w:rPr>
        <w:t>求职意向：</w:t>
      </w:r>
      <w:proofErr w:type="spellStart"/>
      <w:r w:rsidR="00B63313">
        <w:rPr>
          <w:rStyle w:val="11"/>
          <w:rFonts w:ascii="MiSans" w:eastAsia="MiSans" w:hAnsi="MiSans" w:cs="MiSans" w:hint="eastAsia"/>
          <w:b/>
          <w:bCs/>
        </w:rPr>
        <w:t>ETl</w:t>
      </w:r>
      <w:proofErr w:type="spellEnd"/>
      <w:r w:rsidR="00B63313">
        <w:rPr>
          <w:rStyle w:val="11"/>
          <w:rFonts w:ascii="MiSans" w:eastAsia="MiSans" w:hAnsi="MiSans" w:cs="MiSans" w:hint="eastAsia"/>
          <w:b/>
          <w:bCs/>
        </w:rPr>
        <w:t>数据开发工程师、</w:t>
      </w:r>
      <w:proofErr w:type="gramStart"/>
      <w:r w:rsidR="00B63313">
        <w:rPr>
          <w:rStyle w:val="11"/>
          <w:rFonts w:ascii="MiSans" w:eastAsia="MiSans" w:hAnsi="MiSans" w:cs="MiSans" w:hint="eastAsia"/>
          <w:b/>
          <w:bCs/>
        </w:rPr>
        <w:t>数仓开发</w:t>
      </w:r>
      <w:proofErr w:type="gramEnd"/>
      <w:r w:rsidR="00B63313">
        <w:rPr>
          <w:rStyle w:val="11"/>
          <w:rFonts w:ascii="MiSans" w:eastAsia="MiSans" w:hAnsi="MiSans" w:cs="MiSans" w:hint="eastAsia"/>
          <w:b/>
          <w:bCs/>
        </w:rPr>
        <w:t>工程师</w:t>
      </w:r>
    </w:p>
    <w:p w:rsidR="008F4203" w:rsidRDefault="00D85E69" w:rsidP="0072667F">
      <w:pPr>
        <w:pStyle w:val="a6"/>
        <w:tabs>
          <w:tab w:val="clear" w:pos="3780"/>
          <w:tab w:val="left" w:pos="2900"/>
        </w:tabs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年龄：</w:t>
      </w:r>
      <w:r w:rsidR="0072667F">
        <w:rPr>
          <w:rFonts w:ascii="MiSans" w:eastAsia="MiSans" w:hAnsi="MiSans" w:cs="MiSans" w:hint="eastAsia"/>
        </w:rPr>
        <w:t>2</w:t>
      </w:r>
      <w:r w:rsidR="0072667F">
        <w:rPr>
          <w:rFonts w:ascii="MiSans" w:eastAsia="MiSans" w:hAnsi="MiSans" w:cs="MiSans"/>
        </w:rPr>
        <w:t>7</w:t>
      </w:r>
      <w:r>
        <w:rPr>
          <w:rFonts w:ascii="MiSans" w:eastAsia="MiSans" w:hAnsi="MiSans" w:cs="MiSans" w:hint="eastAsia"/>
        </w:rPr>
        <w:t>岁</w:t>
      </w:r>
      <w:r>
        <w:rPr>
          <w:rFonts w:ascii="MiSans" w:eastAsia="MiSans" w:hAnsi="MiSans" w:cs="MiSans" w:hint="eastAsia"/>
        </w:rPr>
        <w:tab/>
      </w:r>
      <w:r>
        <w:rPr>
          <w:rFonts w:ascii="MiSans" w:eastAsia="MiSans" w:hAnsi="MiSans" w:cs="MiSans" w:hint="eastAsia"/>
        </w:rPr>
        <w:tab/>
      </w:r>
      <w:r w:rsidR="0072667F">
        <w:rPr>
          <w:rFonts w:ascii="MiSans" w:eastAsia="MiSans" w:hAnsi="MiSans" w:cs="MiSans" w:hint="eastAsia"/>
        </w:rPr>
        <w:t>工作年限：三年</w:t>
      </w:r>
    </w:p>
    <w:p w:rsidR="008F4203" w:rsidRDefault="00D85E69">
      <w:pPr>
        <w:pStyle w:val="a6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联系电话：</w:t>
      </w:r>
      <w:r w:rsidR="0072667F">
        <w:rPr>
          <w:rFonts w:ascii="MiSans" w:eastAsia="MiSans" w:hAnsi="MiSans" w:cs="MiSans"/>
        </w:rPr>
        <w:t xml:space="preserve">19924669034    </w:t>
      </w:r>
      <w:r w:rsidR="0072667F">
        <w:rPr>
          <w:rFonts w:ascii="MiSans" w:eastAsia="MiSans" w:hAnsi="MiSans" w:cs="MiSans" w:hint="eastAsia"/>
        </w:rPr>
        <w:t>电子邮箱：</w:t>
      </w:r>
      <w:r w:rsidR="0072667F">
        <w:rPr>
          <w:rFonts w:ascii="MiSans" w:eastAsia="MiSans" w:hAnsi="MiSans" w:cs="MiSans"/>
        </w:rPr>
        <w:t>3210355288@</w:t>
      </w:r>
      <w:r w:rsidR="0072667F">
        <w:rPr>
          <w:rFonts w:ascii="MiSans" w:eastAsia="MiSans" w:hAnsi="MiSans" w:cs="MiSans" w:hint="eastAsia"/>
        </w:rPr>
        <w:t>qq.</w:t>
      </w:r>
      <w:r w:rsidR="0072667F">
        <w:rPr>
          <w:rFonts w:ascii="MiSans" w:eastAsia="MiSans" w:hAnsi="MiSans" w:cs="MiSans"/>
        </w:rPr>
        <w:t>com</w:t>
      </w:r>
      <w:r>
        <w:rPr>
          <w:rFonts w:ascii="MiSans" w:eastAsia="MiSans" w:hAnsi="MiSans" w:cs="MiSans" w:hint="eastAsia"/>
        </w:rPr>
        <w:tab/>
      </w:r>
    </w:p>
    <w:p w:rsidR="008F4203" w:rsidRDefault="00D85E69">
      <w:pPr>
        <w:pStyle w:val="a8"/>
        <w:spacing w:before="374" w:after="93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  <w:noProof/>
        </w:rPr>
        <mc:AlternateContent>
          <mc:Choice Requires="wpg">
            <w:drawing>
              <wp:inline distT="0" distB="0" distL="114300" distR="114300">
                <wp:extent cx="6634480" cy="327660"/>
                <wp:effectExtent l="0" t="0" r="33020" b="15240"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327660"/>
                          <a:chOff x="5462" y="4054"/>
                          <a:chExt cx="10448" cy="516"/>
                        </a:xfrm>
                      </wpg:grpSpPr>
                      <wpg:grpSp>
                        <wpg:cNvPr id="36" name="组合 36"/>
                        <wpg:cNvGrpSpPr/>
                        <wpg:grpSpPr>
                          <a:xfrm>
                            <a:off x="5462" y="4054"/>
                            <a:ext cx="10448" cy="516"/>
                            <a:chOff x="5462" y="4054"/>
                            <a:chExt cx="10448" cy="516"/>
                          </a:xfrm>
                        </wpg:grpSpPr>
                        <wps:wsp>
                          <wps:cNvPr id="8" name="直接连接符 8"/>
                          <wps:cNvCnPr>
                            <a:stCxn id="49" idx="3"/>
                          </wps:cNvCnPr>
                          <wps:spPr>
                            <a:xfrm>
                              <a:off x="7803" y="4312"/>
                              <a:ext cx="8107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" name="燕尾形 49"/>
                          <wps:cNvSpPr/>
                          <wps:spPr>
                            <a:xfrm>
                              <a:off x="5955" y="4060"/>
                              <a:ext cx="2127" cy="503"/>
                            </a:xfrm>
                            <a:prstGeom prst="chevron">
                              <a:avLst>
                                <a:gd name="adj" fmla="val 33914"/>
                              </a:avLst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8F4203" w:rsidRDefault="00D85E69">
                                <w:pPr>
                                  <w:pStyle w:val="a7"/>
                                </w:pPr>
                                <w:r>
                                  <w:rPr>
                                    <w:rFonts w:hint="eastAsia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180000" tIns="0" rIns="18000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燕尾形 21"/>
                          <wps:cNvSpPr/>
                          <wps:spPr>
                            <a:xfrm>
                              <a:off x="5462" y="4054"/>
                              <a:ext cx="760" cy="516"/>
                            </a:xfrm>
                            <a:prstGeom prst="homePlate">
                              <a:avLst>
                                <a:gd name="adj" fmla="val 33914"/>
                              </a:avLst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 w="190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8F4203" w:rsidRDefault="008F420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5" name="https://img8.file.cache.docer.com/storage/official/image/2023/05/15/495f3a8c9009b12804a03db28a6b4c87.png" descr="eyJpZCI6MjE1ODAxMDYsInJlc291cmNlX2tleSI6IjEwIn0K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="" xmlns:o="urn:schemas-microsoft-com:office:office" xmlns:v="urn:schemas-microsoft-com:vml" xmlns:w="http://schemas.openxmlformats.org/wordprocessingml/2006/main" xmlns:w10="urn:schemas-microsoft-com:office:word" xmlns:wpsCustomData="http://www.wps.cn/officeDocument/2013/wpsCustomData"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595" y="4123"/>
                            <a:ext cx="362" cy="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37" o:spid="_x0000_s1026" style="width:522.4pt;height:25.8pt;mso-position-horizontal-relative:char;mso-position-vertical-relative:line" coordorigin="5462,4054" coordsize="10448,5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">
                <v:group id="组合 36" o:spid="_x0000_s1027" style="position:absolute;left:5462;top:4054;width:10448;height:516" coordorigin="5462,4054" coordsize="10448,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line id="直接连接符 8" o:spid="_x0000_s1028" style="position:absolute;visibility:visible;mso-wrap-style:square" from="7803,4312" to="15910,4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" strokecolor="#d8d8d8 [2732]" strokeweight="1pt">
                    <v:stroke joinstyle="miter"/>
                  </v:line>
                  <v:shapetype id="_x0000_t55" coordsize="21600,21600" o:spt="55" adj="16200" path="m@0,l,0@1,10800,,21600@0,21600,21600,10800xe">
                    <v:stroke joinstyle="miter"/>
                    <v:formulas>
                      <v:f eqn="val #0"/>
                      <v:f eqn="sum 21600 0 @0"/>
                      <v:f eqn="prod #0 1 2"/>
                    </v:formulas>
                    <v:path o:connecttype="custom" o:connectlocs="@2,0;@1,10800;@2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燕尾形 49" o:spid="_x0000_s1029" type="#_x0000_t55" style="position:absolute;left:5955;top:4060;width:2127;height:50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" adj="19868" fillcolor="white [3212]" strokecolor="#d8d8d8 [2732]" strokeweight="1pt">
                    <v:textbox inset="5mm,0,5mm,0">
                      <w:txbxContent>
                        <w:p w:rsidR="008F4203" w:rsidRDefault="00D85E69">
                          <w:pPr>
                            <w:pStyle w:val="a7"/>
                          </w:pPr>
                          <w:r>
                            <w:rPr>
                              <w:rFonts w:hint="eastAsia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燕尾形 21" o:spid="_x0000_s1030" type="#_x0000_t15" style="position:absolute;left:5462;top:4054;width:760;height: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" adj="16626" fillcolor="#5a6e8b [2415]" stroked="f" strokeweight="1.5pt">
                    <v:textbox>
                      <w:txbxContent>
                        <w:p w:rsidR="008F4203" w:rsidRDefault="008F4203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https://img8.file.cache.docer.com/storage/official/image/2023/05/15/495f3a8c9009b12804a03db28a6b4c87.png" o:spid="_x0000_s1031" type="#_x0000_t75" alt="eyJpZCI6MjE1ODAxMDYsInJlc291cmNlX2tleSI6IjEwIn0K" style="position:absolute;left:5595;top:4123;width:362;height: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">
                  <v:imagedata r:id="rId12" o:title="eyJpZCI6MjE1ODAxMDYsInJlc291cmNlX2tleSI6IjEwIn0K"/>
                  <v:path arrowok="t"/>
                </v:shape>
                <w10:anchorlock/>
              </v:group>
            </w:pict>
          </mc:Fallback>
        </mc:AlternateContent>
      </w:r>
    </w:p>
    <w:p w:rsidR="008F4203" w:rsidRDefault="0072667F">
      <w:pPr>
        <w:pStyle w:val="a9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2</w:t>
      </w:r>
      <w:r>
        <w:rPr>
          <w:rFonts w:ascii="MiSans" w:eastAsia="MiSans" w:hAnsi="MiSans" w:cs="MiSans"/>
        </w:rPr>
        <w:t>019</w:t>
      </w:r>
      <w:r w:rsidR="00D85E69">
        <w:rPr>
          <w:rFonts w:ascii="MiSans" w:eastAsia="MiSans" w:hAnsi="MiSans" w:cs="MiSans" w:hint="eastAsia"/>
        </w:rPr>
        <w:t>年</w:t>
      </w:r>
      <w:r w:rsidR="000C4AD6">
        <w:rPr>
          <w:rFonts w:ascii="MiSans" w:eastAsia="MiSans" w:hAnsi="MiSans" w:cs="MiSans"/>
        </w:rPr>
        <w:t>7</w:t>
      </w:r>
      <w:r w:rsidR="00D85E69">
        <w:rPr>
          <w:rFonts w:ascii="MiSans" w:eastAsia="MiSans" w:hAnsi="MiSans" w:cs="MiSans" w:hint="eastAsia"/>
        </w:rPr>
        <w:t>月</w:t>
      </w:r>
      <w:r>
        <w:rPr>
          <w:rFonts w:ascii="MiSans" w:eastAsia="MiSans" w:hAnsi="MiSans" w:cs="MiSans" w:hint="eastAsia"/>
        </w:rPr>
        <w:t>-20</w:t>
      </w:r>
      <w:r>
        <w:rPr>
          <w:rFonts w:ascii="MiSans" w:eastAsia="MiSans" w:hAnsi="MiSans" w:cs="MiSans"/>
        </w:rPr>
        <w:t>23</w:t>
      </w:r>
      <w:r w:rsidR="00D85E69">
        <w:rPr>
          <w:rFonts w:ascii="MiSans" w:eastAsia="MiSans" w:hAnsi="MiSans" w:cs="MiSans" w:hint="eastAsia"/>
        </w:rPr>
        <w:t>年6月</w:t>
      </w:r>
      <w:r w:rsidR="00D85E69">
        <w:rPr>
          <w:rFonts w:ascii="MiSans" w:eastAsia="MiSans" w:hAnsi="MiSans" w:cs="MiSans" w:hint="eastAsia"/>
        </w:rPr>
        <w:tab/>
      </w:r>
      <w:r>
        <w:rPr>
          <w:rFonts w:ascii="MiSans" w:eastAsia="MiSans" w:hAnsi="MiSans" w:cs="MiSans" w:hint="eastAsia"/>
        </w:rPr>
        <w:t>广东工业大学华立学院</w:t>
      </w:r>
      <w:r w:rsidR="00D85E69">
        <w:rPr>
          <w:rFonts w:ascii="MiSans" w:eastAsia="MiSans" w:hAnsi="MiSans" w:cs="MiSans" w:hint="eastAsia"/>
        </w:rPr>
        <w:tab/>
      </w:r>
      <w:r>
        <w:rPr>
          <w:rFonts w:ascii="MiSans" w:eastAsia="MiSans" w:hAnsi="MiSans" w:cs="MiSans" w:hint="eastAsia"/>
        </w:rPr>
        <w:t>网络工程</w:t>
      </w:r>
      <w:r w:rsidR="00D85E69">
        <w:rPr>
          <w:rFonts w:ascii="MiSans" w:eastAsia="MiSans" w:hAnsi="MiSans" w:cs="MiSans" w:hint="eastAsia"/>
        </w:rPr>
        <w:t>-本科</w:t>
      </w:r>
    </w:p>
    <w:p w:rsidR="0072667F" w:rsidRDefault="0072667F" w:rsidP="0072667F">
      <w:pPr>
        <w:pStyle w:val="aa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主修课程</w:t>
      </w:r>
    </w:p>
    <w:p w:rsidR="00D50EDA" w:rsidRDefault="007A12F4" w:rsidP="0072667F">
      <w:pPr>
        <w:pStyle w:val="aa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计算机组成原理、</w:t>
      </w:r>
      <w:r w:rsidR="0072667F" w:rsidRPr="0072667F">
        <w:rPr>
          <w:rFonts w:ascii="MiSans" w:eastAsia="MiSans" w:hAnsi="MiSans" w:cs="MiSans" w:hint="eastAsia"/>
        </w:rPr>
        <w:t>数据结构、</w:t>
      </w:r>
      <w:r w:rsidR="0072667F">
        <w:rPr>
          <w:rFonts w:ascii="MiSans" w:eastAsia="MiSans" w:hAnsi="MiSans" w:cs="MiSans" w:hint="eastAsia"/>
        </w:rPr>
        <w:t>C</w:t>
      </w:r>
      <w:r w:rsidR="0072667F" w:rsidRPr="0072667F">
        <w:rPr>
          <w:rFonts w:ascii="MiSans" w:eastAsia="MiSans" w:hAnsi="MiSans" w:cs="MiSans" w:hint="eastAsia"/>
        </w:rPr>
        <w:t>语言程序设计</w:t>
      </w:r>
      <w:r w:rsidR="0072667F">
        <w:rPr>
          <w:rFonts w:ascii="MiSans" w:eastAsia="MiSans" w:hAnsi="MiSans" w:cs="MiSans" w:hint="eastAsia"/>
        </w:rPr>
        <w:t>、</w:t>
      </w:r>
      <w:r w:rsidR="0072667F" w:rsidRPr="0072667F">
        <w:rPr>
          <w:rFonts w:ascii="MiSans" w:eastAsia="MiSans" w:hAnsi="MiSans" w:cs="MiSans" w:hint="eastAsia"/>
        </w:rPr>
        <w:t>离散数学、</w:t>
      </w:r>
      <w:r w:rsidR="0072667F">
        <w:rPr>
          <w:rFonts w:ascii="MiSans" w:eastAsia="MiSans" w:hAnsi="MiSans" w:cs="MiSans" w:hint="eastAsia"/>
        </w:rPr>
        <w:t>计算机</w:t>
      </w:r>
      <w:r w:rsidR="0072667F" w:rsidRPr="0072667F">
        <w:rPr>
          <w:rFonts w:ascii="MiSans" w:eastAsia="MiSans" w:hAnsi="MiSans" w:cs="MiSans" w:hint="eastAsia"/>
        </w:rPr>
        <w:t>操作系统、软件项目管理、</w:t>
      </w:r>
      <w:r w:rsidR="0072667F">
        <w:rPr>
          <w:rFonts w:ascii="MiSans" w:eastAsia="MiSans" w:hAnsi="MiSans" w:cs="MiSans" w:hint="eastAsia"/>
        </w:rPr>
        <w:t>JAVA</w:t>
      </w:r>
      <w:r w:rsidR="0072667F" w:rsidRPr="0072667F">
        <w:rPr>
          <w:rFonts w:ascii="MiSans" w:eastAsia="MiSans" w:hAnsi="MiSans" w:cs="MiSans" w:hint="eastAsia"/>
        </w:rPr>
        <w:t>面向对象程序设计、软件项目管理、嵌入式系统、</w:t>
      </w:r>
      <w:r>
        <w:rPr>
          <w:rFonts w:ascii="MiSans" w:eastAsia="MiSans" w:hAnsi="MiSans" w:cs="MiSans" w:hint="eastAsia"/>
        </w:rPr>
        <w:t>计算机网络</w:t>
      </w:r>
      <w:r w:rsidR="00AD026A">
        <w:rPr>
          <w:rFonts w:ascii="MiSans" w:eastAsia="MiSans" w:hAnsi="MiSans" w:cs="MiSans" w:hint="eastAsia"/>
        </w:rPr>
        <w:t>、</w:t>
      </w:r>
      <w:proofErr w:type="spellStart"/>
      <w:r w:rsidR="00AD026A">
        <w:rPr>
          <w:rFonts w:ascii="MiSans" w:eastAsia="MiSans" w:hAnsi="MiSans" w:cs="MiSans" w:hint="eastAsia"/>
        </w:rPr>
        <w:t>liunx</w:t>
      </w:r>
      <w:proofErr w:type="spellEnd"/>
      <w:r w:rsidR="00AD026A">
        <w:rPr>
          <w:rFonts w:ascii="MiSans" w:eastAsia="MiSans" w:hAnsi="MiSans" w:cs="MiSans" w:hint="eastAsia"/>
        </w:rPr>
        <w:t>操作系统、MYSQL数据库原理</w:t>
      </w:r>
    </w:p>
    <w:p w:rsidR="00D50EDA" w:rsidRDefault="00D50EDA" w:rsidP="00D50EDA">
      <w:pPr>
        <w:pStyle w:val="a8"/>
        <w:spacing w:before="374" w:after="93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  <w:noProof/>
        </w:rPr>
        <mc:AlternateContent>
          <mc:Choice Requires="wpg">
            <w:drawing>
              <wp:inline distT="0" distB="0" distL="114300" distR="114300" wp14:anchorId="430A65C2" wp14:editId="00EE924E">
                <wp:extent cx="6634480" cy="327660"/>
                <wp:effectExtent l="0" t="0" r="33020" b="15240"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327660"/>
                          <a:chOff x="2622" y="11180"/>
                          <a:chExt cx="10448" cy="516"/>
                        </a:xfrm>
                      </wpg:grpSpPr>
                      <wpg:grpSp>
                        <wpg:cNvPr id="45" name="组合 38"/>
                        <wpg:cNvGrpSpPr/>
                        <wpg:grpSpPr>
                          <a:xfrm>
                            <a:off x="2622" y="11180"/>
                            <a:ext cx="10448" cy="516"/>
                            <a:chOff x="5462" y="4054"/>
                            <a:chExt cx="10448" cy="516"/>
                          </a:xfrm>
                        </wpg:grpSpPr>
                        <wps:wsp>
                          <wps:cNvPr id="46" name="直接连接符 8"/>
                          <wps:cNvCnPr/>
                          <wps:spPr>
                            <a:xfrm>
                              <a:off x="7803" y="4312"/>
                              <a:ext cx="8107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" name="燕尾形 49"/>
                          <wps:cNvSpPr/>
                          <wps:spPr>
                            <a:xfrm>
                              <a:off x="5955" y="4060"/>
                              <a:ext cx="2134" cy="503"/>
                            </a:xfrm>
                            <a:prstGeom prst="chevron">
                              <a:avLst>
                                <a:gd name="adj" fmla="val 33914"/>
                              </a:avLst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D50EDA" w:rsidRDefault="00D50EDA" w:rsidP="00D50EDA">
                                <w:pPr>
                                  <w:pStyle w:val="a7"/>
                                </w:pPr>
                                <w:r>
                                  <w:rPr>
                                    <w:rFonts w:hint="eastAsia"/>
                                  </w:rPr>
                                  <w:t>个人技能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180000" tIns="0" rIns="18000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8" name="燕尾形 21"/>
                          <wps:cNvSpPr/>
                          <wps:spPr>
                            <a:xfrm>
                              <a:off x="5462" y="4054"/>
                              <a:ext cx="760" cy="516"/>
                            </a:xfrm>
                            <a:prstGeom prst="homePlate">
                              <a:avLst>
                                <a:gd name="adj" fmla="val 33914"/>
                              </a:avLst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 w="190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D50EDA" w:rsidRDefault="00D50EDA" w:rsidP="00D50EDA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51" name="https://img8.file.cache.docer.com/storage/official/image/2023/05/15/d5346592edf718b06f1b3b668229e2a6.png" descr="eyJpZCI6MzY1NjYwMSwicmVzb3VyY2Vfa2V5IjoiMTAifQo=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="" xmlns:o="urn:schemas-microsoft-com:office:office" xmlns:v="urn:schemas-microsoft-com:vml" xmlns:w="http://schemas.openxmlformats.org/wordprocessingml/2006/main" xmlns:w10="urn:schemas-microsoft-com:office:word" xmlns:wpsCustomData="http://www.wps.cn/officeDocument/2013/wpsCustomData" xmlns:asvg="http://schemas.microsoft.com/office/drawing/2016/SVG/main" r:embed="rId14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757" y="11262"/>
                            <a:ext cx="354" cy="3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30A65C2" id="组合 52" o:spid="_x0000_s1032" style="width:522.4pt;height:25.8pt;mso-position-horizontal-relative:char;mso-position-vertical-relative:line" coordorigin="2622,11180" coordsize="10448,5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">
                <v:group id="组合 38" o:spid="_x0000_s1033" style="position:absolute;left:2622;top:11180;width:10448;height:516" coordorigin="5462,4054" coordsize="10448,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line id="直接连接符 8" o:spid="_x0000_s1034" style="position:absolute;visibility:visible;mso-wrap-style:square" from="7803,4312" to="15910,4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" strokecolor="#d8d8d8 [2732]" strokeweight="1pt">
                    <v:stroke joinstyle="miter"/>
                  </v:line>
                  <v:shape id="燕尾形 49" o:spid="_x0000_s1035" type="#_x0000_t55" style="position:absolute;left:5955;top:4060;width:2134;height:50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" adj="19873" fillcolor="white [3212]" strokecolor="#d8d8d8 [2732]" strokeweight="1pt">
                    <v:textbox inset="5mm,0,5mm,0">
                      <w:txbxContent>
                        <w:p w:rsidR="00D50EDA" w:rsidRDefault="00D50EDA" w:rsidP="00D50EDA">
                          <w:pPr>
                            <w:pStyle w:val="a7"/>
                          </w:pPr>
                          <w:r>
                            <w:rPr>
                              <w:rFonts w:hint="eastAsia"/>
                            </w:rPr>
                            <w:t>个人技能</w:t>
                          </w:r>
                        </w:p>
                      </w:txbxContent>
                    </v:textbox>
                  </v:shape>
                  <v:shape id="燕尾形 21" o:spid="_x0000_s1036" type="#_x0000_t15" style="position:absolute;left:5462;top:4054;width:760;height: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" adj="16626" fillcolor="#5a6e8b [2415]" stroked="f" strokeweight="1.5pt">
                    <v:textbox>
                      <w:txbxContent>
                        <w:p w:rsidR="00D50EDA" w:rsidRDefault="00D50EDA" w:rsidP="00D50EDA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shape id="https://img8.file.cache.docer.com/storage/official/image/2023/05/15/d5346592edf718b06f1b3b668229e2a6.png" o:spid="_x0000_s1037" type="#_x0000_t75" alt="eyJpZCI6MzY1NjYwMSwicmVzb3VyY2Vfa2V5IjoiMTAifQo=" style="position:absolute;left:2757;top:11262;width:354;height: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">
                  <v:imagedata r:id="rId15" o:title="eyJpZCI6MzY1NjYwMSwicmVzb3VyY2Vfa2V5IjoiMTAifQo="/>
                  <v:path arrowok="t"/>
                </v:shape>
                <w10:anchorlock/>
              </v:group>
            </w:pict>
          </mc:Fallback>
        </mc:AlternateContent>
      </w:r>
    </w:p>
    <w:p w:rsidR="00AD026A" w:rsidRPr="00AD026A" w:rsidRDefault="00A240C9" w:rsidP="00AD026A">
      <w:pPr>
        <w:pStyle w:val="ab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1、</w:t>
      </w:r>
      <w:r w:rsidR="00AD026A" w:rsidRPr="00AD026A">
        <w:rPr>
          <w:rFonts w:ascii="MiSans" w:eastAsia="MiSans" w:hAnsi="MiSans" w:cs="MiSans" w:hint="eastAsia"/>
        </w:rPr>
        <w:t>熟悉</w:t>
      </w:r>
      <w:proofErr w:type="spellStart"/>
      <w:r w:rsidR="00AD026A" w:rsidRPr="00AD026A">
        <w:rPr>
          <w:rFonts w:ascii="MiSans" w:eastAsia="MiSans" w:hAnsi="MiSans" w:cs="MiSans" w:hint="eastAsia"/>
        </w:rPr>
        <w:t>hadoop</w:t>
      </w:r>
      <w:proofErr w:type="spellEnd"/>
      <w:proofErr w:type="gramStart"/>
      <w:r w:rsidR="00AD026A" w:rsidRPr="00AD026A">
        <w:rPr>
          <w:rFonts w:ascii="MiSans" w:eastAsia="MiSans" w:hAnsi="MiSans" w:cs="MiSans" w:hint="eastAsia"/>
        </w:rPr>
        <w:t>数仓工具</w:t>
      </w:r>
      <w:proofErr w:type="gramEnd"/>
      <w:r w:rsidR="00AD026A" w:rsidRPr="00AD026A">
        <w:rPr>
          <w:rFonts w:ascii="MiSans" w:eastAsia="MiSans" w:hAnsi="MiSans" w:cs="MiSans" w:hint="eastAsia"/>
        </w:rPr>
        <w:t>（</w:t>
      </w:r>
      <w:proofErr w:type="spellStart"/>
      <w:r w:rsidR="00561070">
        <w:rPr>
          <w:rFonts w:ascii="MiSans" w:eastAsia="MiSans" w:hAnsi="MiSans" w:cs="MiSans"/>
        </w:rPr>
        <w:t>H</w:t>
      </w:r>
      <w:r w:rsidR="00AD026A" w:rsidRPr="00AD026A">
        <w:rPr>
          <w:rFonts w:ascii="MiSans" w:eastAsia="MiSans" w:hAnsi="MiSans" w:cs="MiSans" w:hint="eastAsia"/>
        </w:rPr>
        <w:t>dfs</w:t>
      </w:r>
      <w:proofErr w:type="spellEnd"/>
      <w:r w:rsidR="00AD026A" w:rsidRPr="00AD026A">
        <w:rPr>
          <w:rFonts w:ascii="MiSans" w:eastAsia="MiSans" w:hAnsi="MiSans" w:cs="MiSans" w:hint="eastAsia"/>
        </w:rPr>
        <w:t>、</w:t>
      </w:r>
      <w:proofErr w:type="spellStart"/>
      <w:r w:rsidR="00AD026A" w:rsidRPr="00AD026A">
        <w:rPr>
          <w:rFonts w:ascii="MiSans" w:eastAsia="MiSans" w:hAnsi="MiSans" w:cs="MiSans" w:hint="eastAsia"/>
        </w:rPr>
        <w:t>MapReduce</w:t>
      </w:r>
      <w:proofErr w:type="spellEnd"/>
      <w:r w:rsidR="00AD026A" w:rsidRPr="00AD026A">
        <w:rPr>
          <w:rFonts w:ascii="MiSans" w:eastAsia="MiSans" w:hAnsi="MiSans" w:cs="MiSans" w:hint="eastAsia"/>
        </w:rPr>
        <w:t>、</w:t>
      </w:r>
      <w:r w:rsidR="00561070">
        <w:rPr>
          <w:rFonts w:ascii="MiSans" w:eastAsia="MiSans" w:hAnsi="MiSans" w:cs="MiSans" w:hint="eastAsia"/>
        </w:rPr>
        <w:t>Y</w:t>
      </w:r>
      <w:r w:rsidR="00AD026A" w:rsidRPr="00AD026A">
        <w:rPr>
          <w:rFonts w:ascii="MiSans" w:eastAsia="MiSans" w:hAnsi="MiSans" w:cs="MiSans" w:hint="eastAsia"/>
        </w:rPr>
        <w:t>arn）</w:t>
      </w:r>
      <w:r w:rsidR="000F2AE4">
        <w:rPr>
          <w:rFonts w:ascii="MiSans" w:eastAsia="MiSans" w:hAnsi="MiSans" w:cs="MiSans" w:hint="eastAsia"/>
        </w:rPr>
        <w:t>、</w:t>
      </w:r>
      <w:proofErr w:type="spellStart"/>
      <w:r w:rsidR="000F2AE4">
        <w:rPr>
          <w:rFonts w:ascii="MiSans" w:eastAsia="MiSans" w:hAnsi="MiSans" w:cs="MiSans" w:hint="eastAsia"/>
        </w:rPr>
        <w:t>hivesql</w:t>
      </w:r>
      <w:proofErr w:type="spellEnd"/>
      <w:r w:rsidR="000F2AE4" w:rsidRPr="00AD026A">
        <w:rPr>
          <w:rFonts w:ascii="MiSans" w:eastAsia="MiSans" w:hAnsi="MiSans" w:cs="MiSans" w:hint="eastAsia"/>
        </w:rPr>
        <w:t>、</w:t>
      </w:r>
      <w:proofErr w:type="spellStart"/>
      <w:r w:rsidR="000F2AE4" w:rsidRPr="00AD026A">
        <w:rPr>
          <w:rFonts w:ascii="MiSans" w:eastAsia="MiSans" w:hAnsi="MiSans" w:cs="MiSans" w:hint="eastAsia"/>
        </w:rPr>
        <w:t>sparksql</w:t>
      </w:r>
      <w:proofErr w:type="spellEnd"/>
    </w:p>
    <w:p w:rsidR="00AD026A" w:rsidRPr="00AD026A" w:rsidRDefault="00A240C9" w:rsidP="00AD026A">
      <w:pPr>
        <w:pStyle w:val="ab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2、</w:t>
      </w:r>
      <w:r w:rsidR="00AD026A" w:rsidRPr="00AD026A">
        <w:rPr>
          <w:rFonts w:ascii="MiSans" w:eastAsia="MiSans" w:hAnsi="MiSans" w:cs="MiSans" w:hint="eastAsia"/>
        </w:rPr>
        <w:t>熟悉hive生态 包括</w:t>
      </w:r>
      <w:proofErr w:type="spellStart"/>
      <w:r w:rsidR="00AD026A" w:rsidRPr="00AD026A">
        <w:rPr>
          <w:rFonts w:ascii="MiSans" w:eastAsia="MiSans" w:hAnsi="MiSans" w:cs="MiSans" w:hint="eastAsia"/>
        </w:rPr>
        <w:t>hivesql</w:t>
      </w:r>
      <w:proofErr w:type="spellEnd"/>
      <w:r w:rsidR="00AD026A" w:rsidRPr="00AD026A">
        <w:rPr>
          <w:rFonts w:ascii="MiSans" w:eastAsia="MiSans" w:hAnsi="MiSans" w:cs="MiSans" w:hint="eastAsia"/>
        </w:rPr>
        <w:t>自定义函数编写、hive调优</w:t>
      </w:r>
    </w:p>
    <w:p w:rsidR="00AD026A" w:rsidRPr="00AD026A" w:rsidRDefault="00A240C9" w:rsidP="00AD026A">
      <w:pPr>
        <w:pStyle w:val="ab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3、</w:t>
      </w:r>
      <w:r w:rsidR="00AD026A" w:rsidRPr="00AD026A">
        <w:rPr>
          <w:rFonts w:ascii="MiSans" w:eastAsia="MiSans" w:hAnsi="MiSans" w:cs="MiSans" w:hint="eastAsia"/>
        </w:rPr>
        <w:t>熟悉</w:t>
      </w:r>
      <w:proofErr w:type="spellStart"/>
      <w:r w:rsidR="00AD026A" w:rsidRPr="00AD026A">
        <w:rPr>
          <w:rFonts w:ascii="MiSans" w:eastAsia="MiSans" w:hAnsi="MiSans" w:cs="MiSans" w:hint="eastAsia"/>
        </w:rPr>
        <w:t>liunx</w:t>
      </w:r>
      <w:proofErr w:type="spellEnd"/>
      <w:r w:rsidR="00AD026A" w:rsidRPr="00AD026A">
        <w:rPr>
          <w:rFonts w:ascii="MiSans" w:eastAsia="MiSans" w:hAnsi="MiSans" w:cs="MiSans" w:hint="eastAsia"/>
        </w:rPr>
        <w:t>操作系统（centos、乌班图）</w:t>
      </w:r>
    </w:p>
    <w:p w:rsidR="00AD026A" w:rsidRPr="00AD026A" w:rsidRDefault="00A240C9" w:rsidP="00AD026A">
      <w:pPr>
        <w:pStyle w:val="ab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4、</w:t>
      </w:r>
      <w:r w:rsidR="00AD026A" w:rsidRPr="00AD026A">
        <w:rPr>
          <w:rFonts w:ascii="MiSans" w:eastAsia="MiSans" w:hAnsi="MiSans" w:cs="MiSans" w:hint="eastAsia"/>
        </w:rPr>
        <w:t>熟悉</w:t>
      </w:r>
      <w:proofErr w:type="spellStart"/>
      <w:r w:rsidR="00AD026A" w:rsidRPr="00AD026A">
        <w:rPr>
          <w:rFonts w:ascii="MiSans" w:eastAsia="MiSans" w:hAnsi="MiSans" w:cs="MiSans" w:hint="eastAsia"/>
        </w:rPr>
        <w:t>etl</w:t>
      </w:r>
      <w:proofErr w:type="spellEnd"/>
      <w:r w:rsidR="00AD026A" w:rsidRPr="00AD026A">
        <w:rPr>
          <w:rFonts w:ascii="MiSans" w:eastAsia="MiSans" w:hAnsi="MiSans" w:cs="MiSans" w:hint="eastAsia"/>
        </w:rPr>
        <w:t>工具：kettle、</w:t>
      </w:r>
      <w:proofErr w:type="spellStart"/>
      <w:r w:rsidR="00AD026A" w:rsidRPr="00AD026A">
        <w:rPr>
          <w:rFonts w:ascii="MiSans" w:eastAsia="MiSans" w:hAnsi="MiSans" w:cs="MiSans" w:hint="eastAsia"/>
        </w:rPr>
        <w:t>sqoop</w:t>
      </w:r>
      <w:proofErr w:type="spellEnd"/>
      <w:r w:rsidR="00AD026A" w:rsidRPr="00AD026A">
        <w:rPr>
          <w:rFonts w:ascii="MiSans" w:eastAsia="MiSans" w:hAnsi="MiSans" w:cs="MiSans" w:hint="eastAsia"/>
        </w:rPr>
        <w:t>、</w:t>
      </w:r>
      <w:proofErr w:type="spellStart"/>
      <w:r w:rsidR="00AD026A" w:rsidRPr="00AD026A">
        <w:rPr>
          <w:rFonts w:ascii="MiSans" w:eastAsia="MiSans" w:hAnsi="MiSans" w:cs="MiSans" w:hint="eastAsia"/>
        </w:rPr>
        <w:t>datdx</w:t>
      </w:r>
      <w:proofErr w:type="spellEnd"/>
    </w:p>
    <w:p w:rsidR="00AD026A" w:rsidRPr="00AD026A" w:rsidRDefault="00A240C9" w:rsidP="00AD026A">
      <w:pPr>
        <w:pStyle w:val="ab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5、</w:t>
      </w:r>
      <w:r w:rsidR="00AD026A" w:rsidRPr="00AD026A">
        <w:rPr>
          <w:rFonts w:ascii="MiSans" w:eastAsia="MiSans" w:hAnsi="MiSans" w:cs="MiSans" w:hint="eastAsia"/>
        </w:rPr>
        <w:t>熟练使用数据库 oracle、存储过程（</w:t>
      </w:r>
      <w:proofErr w:type="spellStart"/>
      <w:r w:rsidR="00AD026A" w:rsidRPr="00AD026A">
        <w:rPr>
          <w:rFonts w:ascii="MiSans" w:eastAsia="MiSans" w:hAnsi="MiSans" w:cs="MiSans" w:hint="eastAsia"/>
        </w:rPr>
        <w:t>pl</w:t>
      </w:r>
      <w:proofErr w:type="spellEnd"/>
      <w:r w:rsidR="00AD026A" w:rsidRPr="00AD026A">
        <w:rPr>
          <w:rFonts w:ascii="MiSans" w:eastAsia="MiSans" w:hAnsi="MiSans" w:cs="MiSans" w:hint="eastAsia"/>
        </w:rPr>
        <w:t>/</w:t>
      </w:r>
      <w:proofErr w:type="spellStart"/>
      <w:r w:rsidR="00AD026A" w:rsidRPr="00AD026A">
        <w:rPr>
          <w:rFonts w:ascii="MiSans" w:eastAsia="MiSans" w:hAnsi="MiSans" w:cs="MiSans" w:hint="eastAsia"/>
        </w:rPr>
        <w:t>sql</w:t>
      </w:r>
      <w:proofErr w:type="spellEnd"/>
      <w:r w:rsidR="00561070">
        <w:rPr>
          <w:rFonts w:ascii="MiSans" w:eastAsia="MiSans" w:hAnsi="MiSans" w:cs="MiSans" w:hint="eastAsia"/>
        </w:rPr>
        <w:t>编写）、分析函数</w:t>
      </w:r>
      <w:r w:rsidR="00AD026A" w:rsidRPr="00AD026A">
        <w:rPr>
          <w:rFonts w:ascii="MiSans" w:eastAsia="MiSans" w:hAnsi="MiSans" w:cs="MiSans" w:hint="eastAsia"/>
        </w:rPr>
        <w:t>、</w:t>
      </w:r>
      <w:proofErr w:type="spellStart"/>
      <w:r w:rsidR="00AD026A" w:rsidRPr="00AD026A">
        <w:rPr>
          <w:rFonts w:ascii="MiSans" w:eastAsia="MiSans" w:hAnsi="MiSans" w:cs="MiSans" w:hint="eastAsia"/>
        </w:rPr>
        <w:t>sql</w:t>
      </w:r>
      <w:proofErr w:type="spellEnd"/>
      <w:r w:rsidR="00AD026A" w:rsidRPr="00AD026A">
        <w:rPr>
          <w:rFonts w:ascii="MiSans" w:eastAsia="MiSans" w:hAnsi="MiSans" w:cs="MiSans" w:hint="eastAsia"/>
        </w:rPr>
        <w:t>调优</w:t>
      </w:r>
    </w:p>
    <w:p w:rsidR="00AD026A" w:rsidRPr="00AD026A" w:rsidRDefault="00A240C9" w:rsidP="00AD026A">
      <w:pPr>
        <w:pStyle w:val="ab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6、</w:t>
      </w:r>
      <w:r w:rsidR="00AD026A" w:rsidRPr="00AD026A">
        <w:rPr>
          <w:rFonts w:ascii="MiSans" w:eastAsia="MiSans" w:hAnsi="MiSans" w:cs="MiSans" w:hint="eastAsia"/>
        </w:rPr>
        <w:t>熟悉运用</w:t>
      </w:r>
      <w:proofErr w:type="spellStart"/>
      <w:r w:rsidR="00AD026A" w:rsidRPr="00AD026A">
        <w:rPr>
          <w:rFonts w:ascii="MiSans" w:eastAsia="MiSans" w:hAnsi="MiSans" w:cs="MiSans" w:hint="eastAsia"/>
        </w:rPr>
        <w:t>pl</w:t>
      </w:r>
      <w:proofErr w:type="spellEnd"/>
      <w:r w:rsidR="00AD026A" w:rsidRPr="00AD026A">
        <w:rPr>
          <w:rFonts w:ascii="MiSans" w:eastAsia="MiSans" w:hAnsi="MiSans" w:cs="MiSans" w:hint="eastAsia"/>
        </w:rPr>
        <w:t>/</w:t>
      </w:r>
      <w:proofErr w:type="spellStart"/>
      <w:r w:rsidR="00AD026A" w:rsidRPr="00AD026A">
        <w:rPr>
          <w:rFonts w:ascii="MiSans" w:eastAsia="MiSans" w:hAnsi="MiSans" w:cs="MiSans" w:hint="eastAsia"/>
        </w:rPr>
        <w:t>sql</w:t>
      </w:r>
      <w:proofErr w:type="spellEnd"/>
      <w:r w:rsidR="00AD026A" w:rsidRPr="00AD026A">
        <w:rPr>
          <w:rFonts w:ascii="MiSans" w:eastAsia="MiSans" w:hAnsi="MiSans" w:cs="MiSans" w:hint="eastAsia"/>
        </w:rPr>
        <w:t>、shell、c语言、</w:t>
      </w:r>
      <w:proofErr w:type="spellStart"/>
      <w:r w:rsidR="00AD026A" w:rsidRPr="00AD026A">
        <w:rPr>
          <w:rFonts w:ascii="MiSans" w:eastAsia="MiSans" w:hAnsi="MiSans" w:cs="MiSans" w:hint="eastAsia"/>
        </w:rPr>
        <w:t>c++</w:t>
      </w:r>
      <w:proofErr w:type="spellEnd"/>
      <w:r w:rsidR="00AD026A" w:rsidRPr="00AD026A">
        <w:rPr>
          <w:rFonts w:ascii="MiSans" w:eastAsia="MiSans" w:hAnsi="MiSans" w:cs="MiSans" w:hint="eastAsia"/>
        </w:rPr>
        <w:t>、java</w:t>
      </w:r>
    </w:p>
    <w:p w:rsidR="00AD026A" w:rsidRPr="00AD026A" w:rsidRDefault="00A240C9" w:rsidP="00AD026A">
      <w:pPr>
        <w:pStyle w:val="ab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7、</w:t>
      </w:r>
      <w:r w:rsidR="00AD026A" w:rsidRPr="00AD026A">
        <w:rPr>
          <w:rFonts w:ascii="MiSans" w:eastAsia="MiSans" w:hAnsi="MiSans" w:cs="MiSans" w:hint="eastAsia"/>
        </w:rPr>
        <w:t>熟悉</w:t>
      </w:r>
      <w:proofErr w:type="spellStart"/>
      <w:r w:rsidR="00AD026A" w:rsidRPr="00AD026A">
        <w:rPr>
          <w:rFonts w:ascii="MiSans" w:eastAsia="MiSans" w:hAnsi="MiSans" w:cs="MiSans" w:hint="eastAsia"/>
        </w:rPr>
        <w:t>hadoop</w:t>
      </w:r>
      <w:proofErr w:type="spellEnd"/>
      <w:proofErr w:type="gramStart"/>
      <w:r w:rsidR="00AD026A" w:rsidRPr="00AD026A">
        <w:rPr>
          <w:rFonts w:ascii="MiSans" w:eastAsia="MiSans" w:hAnsi="MiSans" w:cs="MiSans" w:hint="eastAsia"/>
        </w:rPr>
        <w:t>数仓工具</w:t>
      </w:r>
      <w:proofErr w:type="gramEnd"/>
      <w:r w:rsidR="00AD026A" w:rsidRPr="00AD026A">
        <w:rPr>
          <w:rFonts w:ascii="MiSans" w:eastAsia="MiSans" w:hAnsi="MiSans" w:cs="MiSans" w:hint="eastAsia"/>
        </w:rPr>
        <w:t>（</w:t>
      </w:r>
      <w:proofErr w:type="spellStart"/>
      <w:r w:rsidR="00AD026A" w:rsidRPr="00AD026A">
        <w:rPr>
          <w:rFonts w:ascii="MiSans" w:eastAsia="MiSans" w:hAnsi="MiSans" w:cs="MiSans" w:hint="eastAsia"/>
        </w:rPr>
        <w:t>hdfs</w:t>
      </w:r>
      <w:proofErr w:type="spellEnd"/>
      <w:r w:rsidR="00AD026A" w:rsidRPr="00AD026A">
        <w:rPr>
          <w:rFonts w:ascii="MiSans" w:eastAsia="MiSans" w:hAnsi="MiSans" w:cs="MiSans" w:hint="eastAsia"/>
        </w:rPr>
        <w:t>、</w:t>
      </w:r>
      <w:proofErr w:type="spellStart"/>
      <w:r w:rsidR="00AD026A" w:rsidRPr="00AD026A">
        <w:rPr>
          <w:rFonts w:ascii="MiSans" w:eastAsia="MiSans" w:hAnsi="MiSans" w:cs="MiSans" w:hint="eastAsia"/>
        </w:rPr>
        <w:t>MapReduce</w:t>
      </w:r>
      <w:proofErr w:type="spellEnd"/>
      <w:r w:rsidR="00AD026A" w:rsidRPr="00AD026A">
        <w:rPr>
          <w:rFonts w:ascii="MiSans" w:eastAsia="MiSans" w:hAnsi="MiSans" w:cs="MiSans" w:hint="eastAsia"/>
        </w:rPr>
        <w:t>、yarn）、</w:t>
      </w:r>
      <w:proofErr w:type="spellStart"/>
      <w:r w:rsidR="00AD026A" w:rsidRPr="00AD026A">
        <w:rPr>
          <w:rFonts w:ascii="MiSans" w:eastAsia="MiSans" w:hAnsi="MiSans" w:cs="MiSans" w:hint="eastAsia"/>
        </w:rPr>
        <w:t>sparksql</w:t>
      </w:r>
      <w:proofErr w:type="spellEnd"/>
    </w:p>
    <w:p w:rsidR="00AD026A" w:rsidRDefault="00A240C9" w:rsidP="00AD026A">
      <w:pPr>
        <w:pStyle w:val="ab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8、</w:t>
      </w:r>
      <w:r w:rsidR="00AD026A" w:rsidRPr="00AD026A">
        <w:rPr>
          <w:rFonts w:ascii="MiSans" w:eastAsia="MiSans" w:hAnsi="MiSans" w:cs="MiSans" w:hint="eastAsia"/>
        </w:rPr>
        <w:t xml:space="preserve">熟悉可视化工具 </w:t>
      </w:r>
      <w:proofErr w:type="gramStart"/>
      <w:r w:rsidR="00AD026A" w:rsidRPr="00AD026A">
        <w:rPr>
          <w:rFonts w:ascii="MiSans" w:eastAsia="MiSans" w:hAnsi="MiSans" w:cs="MiSans" w:hint="eastAsia"/>
        </w:rPr>
        <w:t>帆软</w:t>
      </w:r>
      <w:proofErr w:type="spellStart"/>
      <w:proofErr w:type="gramEnd"/>
      <w:r w:rsidR="00AD026A" w:rsidRPr="00AD026A">
        <w:rPr>
          <w:rFonts w:ascii="MiSans" w:eastAsia="MiSans" w:hAnsi="MiSans" w:cs="MiSans" w:hint="eastAsia"/>
        </w:rPr>
        <w:t>finereport</w:t>
      </w:r>
      <w:proofErr w:type="spellEnd"/>
      <w:r w:rsidR="00AD026A" w:rsidRPr="00AD026A">
        <w:rPr>
          <w:rFonts w:ascii="MiSans" w:eastAsia="MiSans" w:hAnsi="MiSans" w:cs="MiSans" w:hint="eastAsia"/>
        </w:rPr>
        <w:t>、dashboard</w:t>
      </w:r>
    </w:p>
    <w:p w:rsidR="00AD026A" w:rsidRDefault="00AD026A" w:rsidP="00AD026A">
      <w:pPr>
        <w:pStyle w:val="ab"/>
        <w:rPr>
          <w:rFonts w:ascii="MiSans" w:eastAsia="MiSans" w:hAnsi="MiSans" w:cs="MiSans"/>
        </w:rPr>
      </w:pPr>
    </w:p>
    <w:p w:rsidR="00D50EDA" w:rsidRDefault="00D50EDA" w:rsidP="00F100DA">
      <w:pPr>
        <w:pStyle w:val="ab"/>
        <w:numPr>
          <w:ilvl w:val="0"/>
          <w:numId w:val="1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语言技能： 大学英语四级（CET-4），良好的听说读写能力，快速浏览英文文件</w:t>
      </w:r>
    </w:p>
    <w:p w:rsidR="00D50EDA" w:rsidRPr="00D50EDA" w:rsidRDefault="00D50EDA" w:rsidP="00F100DA">
      <w:pPr>
        <w:pStyle w:val="ab"/>
        <w:numPr>
          <w:ilvl w:val="0"/>
          <w:numId w:val="1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专业证书： 华为ICT学院数据管理与分析认证、阿里云ECS认证、计算机二级证书</w:t>
      </w:r>
    </w:p>
    <w:p w:rsidR="00D50EDA" w:rsidRDefault="00D85E69" w:rsidP="0072667F">
      <w:pPr>
        <w:pStyle w:val="aa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  <w:noProof/>
        </w:rPr>
        <mc:AlternateContent>
          <mc:Choice Requires="wpg">
            <w:drawing>
              <wp:inline distT="0" distB="0" distL="114300" distR="114300">
                <wp:extent cx="6634480" cy="327660"/>
                <wp:effectExtent l="0" t="0" r="33020" b="15240"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327660"/>
                          <a:chOff x="4574" y="5959"/>
                          <a:chExt cx="10448" cy="516"/>
                        </a:xfrm>
                      </wpg:grpSpPr>
                      <wpg:grpSp>
                        <wpg:cNvPr id="38" name="组合 38"/>
                        <wpg:cNvGrpSpPr/>
                        <wpg:grpSpPr>
                          <a:xfrm>
                            <a:off x="4574" y="5959"/>
                            <a:ext cx="10448" cy="516"/>
                            <a:chOff x="5462" y="4054"/>
                            <a:chExt cx="10448" cy="516"/>
                          </a:xfrm>
                        </wpg:grpSpPr>
                        <wps:wsp>
                          <wps:cNvPr id="39" name="直接连接符 8"/>
                          <wps:cNvCnPr/>
                          <wps:spPr>
                            <a:xfrm>
                              <a:off x="7803" y="4312"/>
                              <a:ext cx="8107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" name="燕尾形 49"/>
                          <wps:cNvSpPr/>
                          <wps:spPr>
                            <a:xfrm>
                              <a:off x="5955" y="4060"/>
                              <a:ext cx="2134" cy="503"/>
                            </a:xfrm>
                            <a:prstGeom prst="chevron">
                              <a:avLst>
                                <a:gd name="adj" fmla="val 33914"/>
                              </a:avLst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8F4203" w:rsidRDefault="00D85E69">
                                <w:pPr>
                                  <w:pStyle w:val="a7"/>
                                </w:pPr>
                                <w:r>
                                  <w:rPr>
                                    <w:rFonts w:hint="eastAsia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180000" tIns="0" rIns="18000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1" name="燕尾形 21"/>
                          <wps:cNvSpPr/>
                          <wps:spPr>
                            <a:xfrm>
                              <a:off x="5462" y="4054"/>
                              <a:ext cx="760" cy="516"/>
                            </a:xfrm>
                            <a:prstGeom prst="homePlate">
                              <a:avLst>
                                <a:gd name="adj" fmla="val 33914"/>
                              </a:avLst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 w="190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8F4203" w:rsidRDefault="008F420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42" name="https://img8.file.cache.docer.com/storage/official/image/2023/05/15/2eb4fbbf9f54261388e3d4ca726f6b08.png" descr="eyJpZCI6MjE1ODAxMDAsInJlc291cmNlX2tleSI6IjEwIn0K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="" xmlns:o="urn:schemas-microsoft-com:office:office" xmlns:v="urn:schemas-microsoft-com:vml" xmlns:w="http://schemas.openxmlformats.org/wordprocessingml/2006/main" xmlns:w10="urn:schemas-microsoft-com:office:word" xmlns:wpsCustomData="http://www.wps.cn/officeDocument/2013/wpsCustomData" xmlns:asvg="http://schemas.microsoft.com/office/drawing/2016/SVG/main" r:embed="rId1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701" y="6030"/>
                            <a:ext cx="382" cy="3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43" o:spid="_x0000_s1038" style="width:522.4pt;height:25.8pt;mso-position-horizontal-relative:char;mso-position-vertical-relative:line" coordorigin="4574,5959" coordsize="10448,5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">
                <v:group id="组合 38" o:spid="_x0000_s1039" style="position:absolute;left:4574;top:5959;width:10448;height:516" coordorigin="5462,4054" coordsize="10448,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line id="直接连接符 8" o:spid="_x0000_s1040" style="position:absolute;visibility:visible;mso-wrap-style:square" from="7803,4312" to="15910,4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" strokecolor="#d8d8d8 [2732]" strokeweight="1pt">
                    <v:stroke joinstyle="miter"/>
                  </v:line>
                  <v:shape id="燕尾形 49" o:spid="_x0000_s1041" type="#_x0000_t55" style="position:absolute;left:5955;top:4060;width:2134;height:50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" adj="19873" fillcolor="white [3212]" strokecolor="#d8d8d8 [2732]" strokeweight="1pt">
                    <v:textbox inset="5mm,0,5mm,0">
                      <w:txbxContent>
                        <w:p w:rsidR="008F4203" w:rsidRDefault="00D85E69">
                          <w:pPr>
                            <w:pStyle w:val="a7"/>
                          </w:pPr>
                          <w:r>
                            <w:rPr>
                              <w:rFonts w:hint="eastAsia"/>
                            </w:rPr>
                            <w:t>工作经历</w:t>
                          </w:r>
                        </w:p>
                      </w:txbxContent>
                    </v:textbox>
                  </v:shape>
                  <v:shape id="燕尾形 21" o:spid="_x0000_s1042" type="#_x0000_t15" style="position:absolute;left:5462;top:4054;width:760;height: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" adj="16626" fillcolor="#5a6e8b [2415]" stroked="f" strokeweight="1.5pt">
                    <v:textbox>
                      <w:txbxContent>
                        <w:p w:rsidR="008F4203" w:rsidRDefault="008F4203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shape id="https://img8.file.cache.docer.com/storage/official/image/2023/05/15/2eb4fbbf9f54261388e3d4ca726f6b08.png" o:spid="_x0000_s1043" type="#_x0000_t75" alt="eyJpZCI6MjE1ODAxMDAsInJlc291cmNlX2tleSI6IjEwIn0K" style="position:absolute;left:4701;top:6030;width:382;height: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">
                  <v:imagedata r:id="rId18" o:title="eyJpZCI6MjE1ODAxMDAsInJlc291cmNlX2tleSI6IjEwIn0K"/>
                  <v:path arrowok="t"/>
                </v:shape>
                <w10:anchorlock/>
              </v:group>
            </w:pict>
          </mc:Fallback>
        </mc:AlternateContent>
      </w:r>
    </w:p>
    <w:p w:rsidR="008F4203" w:rsidRDefault="00D85E69">
      <w:pPr>
        <w:pStyle w:val="a9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2</w:t>
      </w:r>
      <w:r w:rsidR="00FC231A">
        <w:rPr>
          <w:rFonts w:ascii="MiSans" w:eastAsia="MiSans" w:hAnsi="MiSans" w:cs="MiSans" w:hint="eastAsia"/>
        </w:rPr>
        <w:t>0</w:t>
      </w:r>
      <w:r w:rsidR="00FC231A">
        <w:rPr>
          <w:rFonts w:ascii="MiSans" w:eastAsia="MiSans" w:hAnsi="MiSans" w:cs="MiSans"/>
        </w:rPr>
        <w:t>23</w:t>
      </w:r>
      <w:r>
        <w:rPr>
          <w:rFonts w:ascii="MiSans" w:eastAsia="MiSans" w:hAnsi="MiSans" w:cs="MiSans" w:hint="eastAsia"/>
        </w:rPr>
        <w:t>年3月</w:t>
      </w:r>
      <w:r w:rsidR="00FC231A">
        <w:rPr>
          <w:rFonts w:ascii="MiSans" w:eastAsia="MiSans" w:hAnsi="MiSans" w:cs="MiSans" w:hint="eastAsia"/>
        </w:rPr>
        <w:t>-至今</w:t>
      </w:r>
      <w:r>
        <w:rPr>
          <w:rFonts w:ascii="MiSans" w:eastAsia="MiSans" w:hAnsi="MiSans" w:cs="MiSans" w:hint="eastAsia"/>
        </w:rPr>
        <w:tab/>
      </w:r>
      <w:r w:rsidR="00FC231A">
        <w:rPr>
          <w:rFonts w:ascii="MiSans" w:eastAsia="MiSans" w:hAnsi="MiSans" w:cs="MiSans" w:hint="eastAsia"/>
        </w:rPr>
        <w:t>xxx</w:t>
      </w:r>
      <w:r>
        <w:rPr>
          <w:rFonts w:ascii="MiSans" w:eastAsia="MiSans" w:hAnsi="MiSans" w:cs="MiSans" w:hint="eastAsia"/>
        </w:rPr>
        <w:t>有限公司</w:t>
      </w:r>
      <w:r>
        <w:rPr>
          <w:rFonts w:ascii="MiSans" w:eastAsia="MiSans" w:hAnsi="MiSans" w:cs="MiSans" w:hint="eastAsia"/>
        </w:rPr>
        <w:tab/>
      </w:r>
      <w:r w:rsidR="00FC231A">
        <w:rPr>
          <w:rFonts w:ascii="MiSans" w:eastAsia="MiSans" w:hAnsi="MiSans" w:cs="MiSans" w:hint="eastAsia"/>
        </w:rPr>
        <w:t>大数据开发工程师</w:t>
      </w:r>
    </w:p>
    <w:p w:rsidR="008F4203" w:rsidRDefault="00FC231A">
      <w:pPr>
        <w:pStyle w:val="aa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工作职责</w:t>
      </w:r>
      <w:r w:rsidR="00D85E69">
        <w:rPr>
          <w:rFonts w:ascii="MiSans" w:eastAsia="MiSans" w:hAnsi="MiSans" w:cs="MiSans" w:hint="eastAsia"/>
        </w:rPr>
        <w:t>：</w:t>
      </w:r>
    </w:p>
    <w:p w:rsidR="00FC231A" w:rsidRPr="00FC231A" w:rsidRDefault="00FC231A" w:rsidP="00FC231A">
      <w:pPr>
        <w:pStyle w:val="ab"/>
        <w:rPr>
          <w:rFonts w:ascii="MiSans" w:eastAsia="MiSans" w:hAnsi="MiSans" w:cs="MiSans"/>
        </w:rPr>
      </w:pPr>
      <w:r w:rsidRPr="00FC231A">
        <w:rPr>
          <w:rFonts w:ascii="MiSans" w:eastAsia="MiSans" w:hAnsi="MiSans" w:cs="MiSans"/>
        </w:rPr>
        <w:t>1</w:t>
      </w:r>
      <w:r w:rsidR="003B0BF4">
        <w:rPr>
          <w:rFonts w:ascii="MiSans" w:eastAsia="MiSans" w:hAnsi="MiSans" w:cs="MiSans"/>
        </w:rPr>
        <w:t>、</w:t>
      </w:r>
      <w:r w:rsidR="00C903A8">
        <w:rPr>
          <w:rFonts w:ascii="MiSans" w:eastAsia="MiSans" w:hAnsi="MiSans" w:cs="MiSans" w:hint="eastAsia"/>
        </w:rPr>
        <w:t>与客户业务部门沟通需求并调研分析，明确抽取</w:t>
      </w:r>
      <w:r w:rsidR="007A0693">
        <w:rPr>
          <w:rFonts w:ascii="MiSans" w:eastAsia="MiSans" w:hAnsi="MiSans" w:cs="MiSans" w:hint="eastAsia"/>
        </w:rPr>
        <w:t>、数据清洗规则等</w:t>
      </w:r>
    </w:p>
    <w:p w:rsidR="00FC231A" w:rsidRDefault="00FC231A" w:rsidP="00FC231A">
      <w:pPr>
        <w:pStyle w:val="ab"/>
        <w:rPr>
          <w:rFonts w:ascii="MiSans" w:eastAsia="MiSans" w:hAnsi="MiSans" w:cs="MiSans"/>
        </w:rPr>
      </w:pPr>
      <w:r w:rsidRPr="00FC231A">
        <w:rPr>
          <w:rFonts w:ascii="MiSans" w:eastAsia="MiSans" w:hAnsi="MiSans" w:cs="MiSans"/>
        </w:rPr>
        <w:t>2</w:t>
      </w:r>
      <w:r w:rsidR="00C903A8">
        <w:rPr>
          <w:rFonts w:ascii="MiSans" w:eastAsia="MiSans" w:hAnsi="MiSans" w:cs="MiSans"/>
        </w:rPr>
        <w:t>、负责</w:t>
      </w:r>
      <w:r w:rsidR="00C903A8">
        <w:rPr>
          <w:rFonts w:ascii="MiSans" w:eastAsia="MiSans" w:hAnsi="MiSans" w:cs="MiSans" w:hint="eastAsia"/>
        </w:rPr>
        <w:t>数据</w:t>
      </w:r>
      <w:r w:rsidRPr="00FC231A">
        <w:rPr>
          <w:rFonts w:ascii="MiSans" w:eastAsia="MiSans" w:hAnsi="MiSans" w:cs="MiSans"/>
        </w:rPr>
        <w:t>平台的开发和维护，掌握Hive、Spark、</w:t>
      </w:r>
      <w:proofErr w:type="spellStart"/>
      <w:r w:rsidRPr="00FC231A">
        <w:rPr>
          <w:rFonts w:ascii="MiSans" w:eastAsia="MiSans" w:hAnsi="MiSans" w:cs="MiSans"/>
        </w:rPr>
        <w:t>Flink</w:t>
      </w:r>
      <w:proofErr w:type="spellEnd"/>
      <w:r w:rsidR="002D2DBB">
        <w:rPr>
          <w:rFonts w:ascii="MiSans" w:eastAsia="MiSans" w:hAnsi="MiSans" w:cs="MiSans"/>
        </w:rPr>
        <w:t>等组件的应</w:t>
      </w:r>
      <w:r w:rsidR="002D2DBB">
        <w:rPr>
          <w:rFonts w:ascii="MiSans" w:eastAsia="MiSans" w:hAnsi="MiSans" w:cs="MiSans" w:hint="eastAsia"/>
        </w:rPr>
        <w:t>用</w:t>
      </w:r>
    </w:p>
    <w:p w:rsidR="003706A3" w:rsidRDefault="003706A3" w:rsidP="00FC231A">
      <w:pPr>
        <w:pStyle w:val="ab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3、编排调度工作流、设置工作流的依赖关系、运行周期和优先级等</w:t>
      </w:r>
    </w:p>
    <w:p w:rsidR="00FC231A" w:rsidRPr="00FC231A" w:rsidRDefault="003706A3" w:rsidP="00FC231A">
      <w:pPr>
        <w:pStyle w:val="ab"/>
        <w:rPr>
          <w:rFonts w:ascii="MiSans" w:eastAsia="MiSans" w:hAnsi="MiSans" w:cs="MiSans"/>
        </w:rPr>
      </w:pPr>
      <w:r>
        <w:rPr>
          <w:rFonts w:ascii="MiSans" w:eastAsia="MiSans" w:hAnsi="MiSans" w:cs="MiSans"/>
        </w:rPr>
        <w:t>4</w:t>
      </w:r>
      <w:r w:rsidR="00FC231A" w:rsidRPr="00FC231A">
        <w:rPr>
          <w:rFonts w:ascii="MiSans" w:eastAsia="MiSans" w:hAnsi="MiSans" w:cs="MiSans"/>
        </w:rPr>
        <w:t>、</w:t>
      </w:r>
      <w:r w:rsidR="00C903A8">
        <w:rPr>
          <w:rFonts w:ascii="MiSans" w:eastAsia="MiSans" w:hAnsi="MiSans" w:cs="MiSans"/>
        </w:rPr>
        <w:t>完成数据仓库的日常开发与运维工作，负责离线和</w:t>
      </w:r>
      <w:r w:rsidR="00C903A8">
        <w:rPr>
          <w:rFonts w:ascii="MiSans" w:eastAsia="MiSans" w:hAnsi="MiSans" w:cs="MiSans" w:hint="eastAsia"/>
        </w:rPr>
        <w:t>实时的数据</w:t>
      </w:r>
      <w:r w:rsidR="00C903A8">
        <w:rPr>
          <w:rFonts w:ascii="MiSans" w:eastAsia="MiSans" w:hAnsi="MiSans" w:cs="MiSans"/>
        </w:rPr>
        <w:t>开发与调优，</w:t>
      </w:r>
      <w:r w:rsidR="00C903A8">
        <w:rPr>
          <w:rFonts w:ascii="MiSans" w:eastAsia="MiSans" w:hAnsi="MiSans" w:cs="MiSans" w:hint="eastAsia"/>
        </w:rPr>
        <w:t>将数据</w:t>
      </w:r>
      <w:proofErr w:type="gramStart"/>
      <w:r w:rsidR="00C903A8">
        <w:rPr>
          <w:rFonts w:ascii="MiSans" w:eastAsia="MiSans" w:hAnsi="MiSans" w:cs="MiSans" w:hint="eastAsia"/>
        </w:rPr>
        <w:t>接入</w:t>
      </w:r>
      <w:r w:rsidR="00C903A8" w:rsidRPr="00FC231A">
        <w:rPr>
          <w:rFonts w:ascii="MiSans" w:eastAsia="MiSans" w:hAnsi="MiSans" w:cs="MiSans"/>
        </w:rPr>
        <w:t>数仓</w:t>
      </w:r>
      <w:proofErr w:type="gramEnd"/>
      <w:r w:rsidR="00C903A8" w:rsidRPr="00FC231A">
        <w:rPr>
          <w:rFonts w:ascii="MiSans" w:eastAsia="MiSans" w:hAnsi="MiSans" w:cs="MiSans"/>
        </w:rPr>
        <w:t>各层（ODS、DWD</w:t>
      </w:r>
      <w:r w:rsidR="00C903A8">
        <w:rPr>
          <w:rFonts w:ascii="MiSans" w:eastAsia="MiSans" w:hAnsi="MiSans" w:cs="MiSans"/>
        </w:rPr>
        <w:t>/DIM</w:t>
      </w:r>
      <w:r w:rsidR="00C903A8" w:rsidRPr="00FC231A">
        <w:rPr>
          <w:rFonts w:ascii="MiSans" w:eastAsia="MiSans" w:hAnsi="MiSans" w:cs="MiSans"/>
        </w:rPr>
        <w:t>、DWS、</w:t>
      </w:r>
      <w:r w:rsidR="001F59BC">
        <w:rPr>
          <w:rFonts w:ascii="MiSans" w:eastAsia="MiSans" w:hAnsi="MiSans" w:cs="MiSans" w:hint="eastAsia"/>
        </w:rPr>
        <w:t>ADS</w:t>
      </w:r>
      <w:r w:rsidR="00C903A8">
        <w:rPr>
          <w:rFonts w:ascii="MiSans" w:eastAsia="MiSans" w:hAnsi="MiSans" w:cs="MiSans"/>
        </w:rPr>
        <w:t>）</w:t>
      </w:r>
    </w:p>
    <w:p w:rsidR="008F4203" w:rsidRDefault="00A240C9" w:rsidP="00FC231A">
      <w:pPr>
        <w:pStyle w:val="ab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  <w:noProof/>
        </w:rPr>
        <mc:AlternateContent>
          <mc:Choice Requires="wpg">
            <w:drawing>
              <wp:inline distT="0" distB="0" distL="114300" distR="114300" wp14:anchorId="765428DF" wp14:editId="15B0F803">
                <wp:extent cx="6588760" cy="325402"/>
                <wp:effectExtent l="0" t="0" r="21590" b="17780"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8760" cy="325402"/>
                          <a:chOff x="4574" y="5959"/>
                          <a:chExt cx="10448" cy="516"/>
                        </a:xfrm>
                      </wpg:grpSpPr>
                      <wpg:grpSp>
                        <wpg:cNvPr id="2" name="组合 2"/>
                        <wpg:cNvGrpSpPr/>
                        <wpg:grpSpPr>
                          <a:xfrm>
                            <a:off x="4574" y="5959"/>
                            <a:ext cx="10448" cy="516"/>
                            <a:chOff x="5462" y="4054"/>
                            <a:chExt cx="10448" cy="516"/>
                          </a:xfrm>
                        </wpg:grpSpPr>
                        <wps:wsp>
                          <wps:cNvPr id="3" name="直接连接符 8"/>
                          <wps:cNvCnPr/>
                          <wps:spPr>
                            <a:xfrm>
                              <a:off x="7803" y="4312"/>
                              <a:ext cx="8107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" name="燕尾形 49"/>
                          <wps:cNvSpPr/>
                          <wps:spPr>
                            <a:xfrm>
                              <a:off x="5955" y="4060"/>
                              <a:ext cx="2107" cy="501"/>
                            </a:xfrm>
                            <a:prstGeom prst="chevron">
                              <a:avLst>
                                <a:gd name="adj" fmla="val 33914"/>
                              </a:avLst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A240C9" w:rsidRDefault="00F100DA" w:rsidP="00A240C9">
                                <w:pPr>
                                  <w:pStyle w:val="a7"/>
                                </w:pPr>
                                <w:r>
                                  <w:rPr>
                                    <w:rFonts w:hint="eastAsia"/>
                                  </w:rPr>
                                  <w:t>项目经历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180000" tIns="0" rIns="18000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" name="燕尾形 21"/>
                          <wps:cNvSpPr/>
                          <wps:spPr>
                            <a:xfrm>
                              <a:off x="5462" y="4054"/>
                              <a:ext cx="760" cy="516"/>
                            </a:xfrm>
                            <a:prstGeom prst="homePlate">
                              <a:avLst>
                                <a:gd name="adj" fmla="val 33914"/>
                              </a:avLst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 w="190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A240C9" w:rsidRDefault="00A240C9" w:rsidP="00A240C9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" name="https://img8.file.cache.docer.com/storage/official/image/2023/05/15/2eb4fbbf9f54261388e3d4ca726f6b08.png" descr="eyJpZCI6MjE1ODAxMDAsInJlc291cmNlX2tleSI6IjEwIn0K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="" xmlns:o="urn:schemas-microsoft-com:office:office" xmlns:v="urn:schemas-microsoft-com:vml" xmlns:w="http://schemas.openxmlformats.org/wordprocessingml/2006/main" xmlns:w10="urn:schemas-microsoft-com:office:word" xmlns:wpsCustomData="http://www.wps.cn/officeDocument/2013/wpsCustomData" xmlns:asvg="http://schemas.microsoft.com/office/drawing/2016/SVG/main" r:embed="rId1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701" y="6030"/>
                            <a:ext cx="382" cy="3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65428DF" id="组合 1" o:spid="_x0000_s1044" style="width:518.8pt;height:25.6pt;mso-position-horizontal-relative:char;mso-position-vertical-relative:line" coordorigin="4574,5959" coordsize="10448,5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">
                <v:group id="组合 2" o:spid="_x0000_s1045" style="position:absolute;left:4574;top:5959;width:10448;height:516" coordorigin="5462,4054" coordsize="10448,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line id="直接连接符 8" o:spid="_x0000_s1046" style="position:absolute;visibility:visible;mso-wrap-style:square" from="7803,4312" to="15910,4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" strokecolor="#d8d8d8 [2732]" strokeweight="1pt">
                    <v:stroke joinstyle="miter"/>
                  </v:line>
                  <v:shape id="燕尾形 49" o:spid="_x0000_s1047" type="#_x0000_t55" style="position:absolute;left:5955;top:4060;width:2107;height:50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" adj="19858" fillcolor="white [3212]" strokecolor="#d8d8d8 [2732]" strokeweight="1pt">
                    <v:textbox inset="5mm,0,5mm,0">
                      <w:txbxContent>
                        <w:p w:rsidR="00A240C9" w:rsidRDefault="00F100DA" w:rsidP="00A240C9">
                          <w:pPr>
                            <w:pStyle w:val="a7"/>
                          </w:pPr>
                          <w:r>
                            <w:rPr>
                              <w:rFonts w:hint="eastAsia"/>
                            </w:rPr>
                            <w:t>项目经历</w:t>
                          </w:r>
                        </w:p>
                      </w:txbxContent>
                    </v:textbox>
                  </v:shape>
                  <v:shape id="燕尾形 21" o:spid="_x0000_s1048" type="#_x0000_t15" style="position:absolute;left:5462;top:4054;width:760;height: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" adj="16626" fillcolor="#5a6e8b [2415]" stroked="f" strokeweight="1.5pt">
                    <v:textbox>
                      <w:txbxContent>
                        <w:p w:rsidR="00A240C9" w:rsidRDefault="00A240C9" w:rsidP="00A240C9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shape id="https://img8.file.cache.docer.com/storage/official/image/2023/05/15/2eb4fbbf9f54261388e3d4ca726f6b08.png" o:spid="_x0000_s1049" type="#_x0000_t75" alt="eyJpZCI6MjE1ODAxMDAsInJlc291cmNlX2tleSI6IjEwIn0K" style="position:absolute;left:4701;top:6030;width:382;height: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">
                  <v:imagedata r:id="rId18" o:title="eyJpZCI6MjE1ODAxMDAsInJlc291cmNlX2tleSI6IjEwIn0K"/>
                  <v:path arrowok="t"/>
                </v:shape>
                <w10:anchorlock/>
              </v:group>
            </w:pict>
          </mc:Fallback>
        </mc:AlternateContent>
      </w:r>
    </w:p>
    <w:p w:rsidR="00893D87" w:rsidRPr="00893D87" w:rsidRDefault="00893D87" w:rsidP="00893D87">
      <w:pPr>
        <w:pStyle w:val="a5"/>
        <w:spacing w:before="156"/>
        <w:rPr>
          <w:sz w:val="28"/>
        </w:rPr>
      </w:pPr>
      <w:r w:rsidRPr="00893D87">
        <w:rPr>
          <w:rFonts w:hint="eastAsia"/>
          <w:sz w:val="28"/>
        </w:rPr>
        <w:t>华安财险贵州分公司收</w:t>
      </w:r>
      <w:proofErr w:type="gramStart"/>
      <w:r w:rsidRPr="00893D87">
        <w:rPr>
          <w:rFonts w:hint="eastAsia"/>
          <w:sz w:val="28"/>
        </w:rPr>
        <w:t>展人员</w:t>
      </w:r>
      <w:proofErr w:type="gramEnd"/>
      <w:r w:rsidRPr="00893D87">
        <w:rPr>
          <w:rFonts w:hint="eastAsia"/>
          <w:sz w:val="28"/>
        </w:rPr>
        <w:t>业务经营体系考核项目建设</w:t>
      </w:r>
    </w:p>
    <w:p w:rsidR="00893D87" w:rsidRPr="00893D87" w:rsidRDefault="006532B7" w:rsidP="00893D87">
      <w:pPr>
        <w:pStyle w:val="ab"/>
        <w:numPr>
          <w:ilvl w:val="0"/>
          <w:numId w:val="6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项目介绍</w:t>
      </w:r>
    </w:p>
    <w:p w:rsidR="00AF525C" w:rsidRDefault="006532B7" w:rsidP="00FC231A">
      <w:pPr>
        <w:pStyle w:val="ab"/>
        <w:rPr>
          <w:rFonts w:ascii="MiSans" w:eastAsia="MiSans" w:hAnsi="MiSans" w:cs="MiSans"/>
        </w:rPr>
      </w:pPr>
      <w:r w:rsidRPr="006532B7">
        <w:rPr>
          <w:rFonts w:ascii="MiSans" w:eastAsia="MiSans" w:hAnsi="MiSans" w:cs="MiSans" w:hint="eastAsia"/>
        </w:rPr>
        <w:t>华安财险贵州分公司收展团队规模超200人，原有考核依赖手工报表，存在数据分散、口径不一、过程管理缺失等问题，为此启动收</w:t>
      </w:r>
      <w:proofErr w:type="gramStart"/>
      <w:r w:rsidRPr="006532B7">
        <w:rPr>
          <w:rFonts w:ascii="MiSans" w:eastAsia="MiSans" w:hAnsi="MiSans" w:cs="MiSans" w:hint="eastAsia"/>
        </w:rPr>
        <w:t>展人员</w:t>
      </w:r>
      <w:proofErr w:type="gramEnd"/>
      <w:r w:rsidRPr="006532B7">
        <w:rPr>
          <w:rFonts w:ascii="MiSans" w:eastAsia="MiSans" w:hAnsi="MiSans" w:cs="MiSans" w:hint="eastAsia"/>
        </w:rPr>
        <w:t>经营考核数据仓库及大数据分析平台建设，旨在打通承保、佣金、活动量</w:t>
      </w:r>
      <w:r w:rsidRPr="006532B7">
        <w:rPr>
          <w:rFonts w:ascii="MiSans" w:eastAsia="MiSans" w:hAnsi="MiSans" w:cs="MiSans" w:hint="eastAsia"/>
        </w:rPr>
        <w:lastRenderedPageBreak/>
        <w:t>等多源数据，实现考核指标的系统化自动加工与多维度可视化，以数据驱动队伍精细化管理与业务结构优化。</w:t>
      </w:r>
    </w:p>
    <w:p w:rsidR="006532B7" w:rsidRDefault="006532B7" w:rsidP="006532B7">
      <w:pPr>
        <w:pStyle w:val="ab"/>
        <w:numPr>
          <w:ilvl w:val="0"/>
          <w:numId w:val="6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技术</w:t>
      </w:r>
      <w:proofErr w:type="gramStart"/>
      <w:r>
        <w:rPr>
          <w:rFonts w:ascii="MiSans" w:eastAsia="MiSans" w:hAnsi="MiSans" w:cs="MiSans" w:hint="eastAsia"/>
        </w:rPr>
        <w:t>栈</w:t>
      </w:r>
      <w:proofErr w:type="gramEnd"/>
    </w:p>
    <w:p w:rsidR="006532B7" w:rsidRDefault="006532B7" w:rsidP="006532B7">
      <w:pPr>
        <w:pStyle w:val="ab"/>
        <w:ind w:left="420"/>
        <w:rPr>
          <w:rFonts w:ascii="Consolas" w:hAnsi="Consolas"/>
          <w:color w:val="0F1115"/>
          <w:sz w:val="21"/>
          <w:szCs w:val="21"/>
          <w:shd w:val="clear" w:color="auto" w:fill="EBEEF2"/>
          <w14:textFill>
            <w14:solidFill>
              <w14:srgbClr w14:val="0F1115">
                <w14:lumMod w14:val="65000"/>
                <w14:lumOff w14:val="35000"/>
              </w14:srgbClr>
            </w14:solidFill>
          </w14:textFill>
        </w:rPr>
      </w:pPr>
      <w:r w:rsidRPr="006532B7">
        <w:rPr>
          <w:rFonts w:ascii="MiSans" w:eastAsia="MiSans" w:hAnsi="MiSans" w:cs="MiSans"/>
        </w:rPr>
        <w:t>基于</w:t>
      </w:r>
      <w:r w:rsidR="005D69C4">
        <w:rPr>
          <w:rFonts w:ascii="Consolas" w:hAnsi="Consolas"/>
          <w:color w:val="0F1115"/>
          <w:sz w:val="21"/>
          <w:szCs w:val="21"/>
          <w:shd w:val="clear" w:color="auto" w:fill="EBEEF2"/>
          <w14:textFill>
            <w14:solidFill>
              <w14:srgbClr w14:val="0F1115">
                <w14:lumMod w14:val="65000"/>
                <w14:lumOff w14:val="35000"/>
              </w14:srgbClr>
            </w14:solidFill>
          </w14:textFill>
        </w:rPr>
        <w:t xml:space="preserve">Hadoop HDFS + Hive + </w:t>
      </w:r>
      <w:proofErr w:type="spellStart"/>
      <w:r w:rsidR="005D69C4">
        <w:rPr>
          <w:rFonts w:ascii="Consolas" w:hAnsi="Consolas"/>
          <w:color w:val="0F1115"/>
          <w:sz w:val="21"/>
          <w:szCs w:val="21"/>
          <w:shd w:val="clear" w:color="auto" w:fill="EBEEF2"/>
          <w14:textFill>
            <w14:solidFill>
              <w14:srgbClr w14:val="0F1115">
                <w14:lumMod w14:val="65000"/>
                <w14:lumOff w14:val="35000"/>
              </w14:srgbClr>
            </w14:solidFill>
          </w14:textFill>
        </w:rPr>
        <w:t>Sqoop</w:t>
      </w:r>
      <w:proofErr w:type="spellEnd"/>
      <w:r w:rsidR="005D69C4">
        <w:rPr>
          <w:rFonts w:ascii="Consolas" w:hAnsi="Consolas"/>
          <w:color w:val="0F1115"/>
          <w:sz w:val="21"/>
          <w:szCs w:val="21"/>
          <w:shd w:val="clear" w:color="auto" w:fill="EBEEF2"/>
          <w14:textFill>
            <w14:solidFill>
              <w14:srgbClr w14:val="0F1115">
                <w14:lumMod w14:val="65000"/>
                <w14:lumOff w14:val="35000"/>
              </w14:srgbClr>
            </w14:solidFill>
          </w14:textFill>
        </w:rPr>
        <w:t xml:space="preserve"> + Shell + </w:t>
      </w:r>
      <w:proofErr w:type="spellStart"/>
      <w:r w:rsidR="005D69C4">
        <w:rPr>
          <w:rFonts w:ascii="Consolas" w:hAnsi="Consolas"/>
          <w:color w:val="0F1115"/>
          <w:sz w:val="21"/>
          <w:szCs w:val="21"/>
          <w:shd w:val="clear" w:color="auto" w:fill="EBEEF2"/>
          <w14:textFill>
            <w14:solidFill>
              <w14:srgbClr w14:val="0F1115">
                <w14:lumMod w14:val="65000"/>
                <w14:lumOff w14:val="35000"/>
              </w14:srgbClr>
            </w14:solidFill>
          </w14:textFill>
        </w:rPr>
        <w:t>FineReport</w:t>
      </w:r>
      <w:proofErr w:type="spellEnd"/>
    </w:p>
    <w:p w:rsidR="005D69C4" w:rsidRDefault="005D69C4" w:rsidP="005D69C4">
      <w:pPr>
        <w:pStyle w:val="ab"/>
        <w:numPr>
          <w:ilvl w:val="0"/>
          <w:numId w:val="6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工作内容</w:t>
      </w:r>
    </w:p>
    <w:p w:rsidR="006A0686" w:rsidRPr="00B62974" w:rsidRDefault="004E0A84" w:rsidP="00B62974">
      <w:pPr>
        <w:pStyle w:val="ab"/>
        <w:numPr>
          <w:ilvl w:val="0"/>
          <w:numId w:val="9"/>
        </w:numPr>
        <w:rPr>
          <w:rFonts w:ascii="MiSans" w:eastAsia="MiSans" w:hAnsi="MiSans" w:cs="MiSans"/>
        </w:rPr>
      </w:pPr>
      <w:r w:rsidRPr="004E0A84">
        <w:rPr>
          <w:rFonts w:ascii="MiSans" w:eastAsia="MiSans" w:hAnsi="MiSans" w:cs="MiSans"/>
        </w:rPr>
        <w:t>参与项目启动，与承保、人力、销售管理等部门沟通，将“提升经营过程质量”等业务目标转化为可量化的数据指标，包括</w:t>
      </w:r>
      <w:r w:rsidRPr="004E0A84">
        <w:rPr>
          <w:rFonts w:ascii="MiSans" w:eastAsia="MiSans" w:hAnsi="MiSans" w:cs="MiSans"/>
          <w:bCs/>
        </w:rPr>
        <w:t>有效拜访客户数、新人达Q率、</w:t>
      </w:r>
      <w:r w:rsidR="00B62974">
        <w:rPr>
          <w:rFonts w:ascii="MiSans" w:eastAsia="MiSans" w:hAnsi="MiSans" w:cs="MiSans" w:hint="eastAsia"/>
          <w:bCs/>
        </w:rPr>
        <w:t>参会转化率、有效参会人数、</w:t>
      </w:r>
      <w:proofErr w:type="gramStart"/>
      <w:r w:rsidRPr="004E0A84">
        <w:rPr>
          <w:rFonts w:ascii="MiSans" w:eastAsia="MiSans" w:hAnsi="MiSans" w:cs="MiSans"/>
          <w:bCs/>
        </w:rPr>
        <w:t>老收展员月度达星</w:t>
      </w:r>
      <w:proofErr w:type="gramEnd"/>
      <w:r w:rsidRPr="004E0A84">
        <w:rPr>
          <w:rFonts w:ascii="MiSans" w:eastAsia="MiSans" w:hAnsi="MiSans" w:cs="MiSans"/>
          <w:bCs/>
        </w:rPr>
        <w:t>率</w:t>
      </w:r>
      <w:r w:rsidRPr="004E0A84">
        <w:rPr>
          <w:rFonts w:ascii="MiSans" w:eastAsia="MiSans" w:hAnsi="MiSans" w:cs="MiSans"/>
        </w:rPr>
        <w:t>等，并</w:t>
      </w:r>
      <w:r w:rsidR="00B62974">
        <w:rPr>
          <w:rFonts w:ascii="MiSans" w:eastAsia="MiSans" w:hAnsi="MiSans" w:cs="MiSans"/>
        </w:rPr>
        <w:t>明确</w:t>
      </w:r>
      <w:r w:rsidR="005F2F46">
        <w:rPr>
          <w:rFonts w:ascii="MiSans" w:eastAsia="MiSans" w:hAnsi="MiSans" w:cs="MiSans" w:hint="eastAsia"/>
        </w:rPr>
        <w:t>统计</w:t>
      </w:r>
      <w:r w:rsidR="00B62974">
        <w:rPr>
          <w:rFonts w:ascii="MiSans" w:eastAsia="MiSans" w:hAnsi="MiSans" w:cs="MiSans"/>
        </w:rPr>
        <w:t>维度（每日、每周、月度、季度、年度）</w:t>
      </w:r>
      <w:r w:rsidR="00B62974">
        <w:rPr>
          <w:rFonts w:ascii="MiSans" w:eastAsia="MiSans" w:hAnsi="MiSans" w:cs="MiSans" w:hint="eastAsia"/>
        </w:rPr>
        <w:t>。</w:t>
      </w:r>
    </w:p>
    <w:p w:rsidR="00326BBD" w:rsidRDefault="001F59BC" w:rsidP="004E0A84">
      <w:pPr>
        <w:pStyle w:val="ab"/>
        <w:numPr>
          <w:ilvl w:val="0"/>
          <w:numId w:val="9"/>
        </w:numPr>
        <w:rPr>
          <w:rFonts w:ascii="MiSans" w:eastAsia="MiSans" w:hAnsi="MiSans" w:cs="MiSans"/>
        </w:rPr>
      </w:pPr>
      <w:r w:rsidRPr="001F59BC">
        <w:rPr>
          <w:rFonts w:ascii="MiSans" w:eastAsia="MiSans" w:hAnsi="MiSans" w:cs="MiSans"/>
        </w:rPr>
        <w:t>使用Excel编写ODS到ADS各层的Mapping文档，明确表结构设计、取样规则、表间关联关系及字段计算逻辑，重点</w:t>
      </w:r>
      <w:proofErr w:type="gramStart"/>
      <w:r w:rsidRPr="001F59BC">
        <w:rPr>
          <w:rFonts w:ascii="MiSans" w:eastAsia="MiSans" w:hAnsi="MiSans" w:cs="MiSans"/>
        </w:rPr>
        <w:t>定义达星</w:t>
      </w:r>
      <w:proofErr w:type="gramEnd"/>
      <w:r w:rsidRPr="001F59BC">
        <w:rPr>
          <w:rFonts w:ascii="MiSans" w:eastAsia="MiSans" w:hAnsi="MiSans" w:cs="MiSans"/>
        </w:rPr>
        <w:t>（月度FYC达标）、达Q</w:t>
      </w:r>
      <w:r w:rsidR="00D45882">
        <w:rPr>
          <w:rFonts w:ascii="MiSans" w:eastAsia="MiSans" w:hAnsi="MiSans" w:cs="MiSans"/>
        </w:rPr>
        <w:t>（</w:t>
      </w:r>
      <w:r w:rsidR="00D45882">
        <w:rPr>
          <w:rFonts w:ascii="MiSans" w:eastAsia="MiSans" w:hAnsi="MiSans" w:cs="MiSans" w:hint="eastAsia"/>
        </w:rPr>
        <w:t>新人</w:t>
      </w:r>
      <w:r w:rsidRPr="001F59BC">
        <w:rPr>
          <w:rFonts w:ascii="MiSans" w:eastAsia="MiSans" w:hAnsi="MiSans" w:cs="MiSans"/>
        </w:rPr>
        <w:t>期内累计件数与FYC达标）的取数口径与判定规则，确保开发前与业务方对齐，减少后续数据核对成本。</w:t>
      </w:r>
    </w:p>
    <w:p w:rsidR="00D45882" w:rsidRDefault="00D45882" w:rsidP="004E0A84">
      <w:pPr>
        <w:pStyle w:val="ab"/>
        <w:numPr>
          <w:ilvl w:val="0"/>
          <w:numId w:val="9"/>
        </w:numPr>
        <w:rPr>
          <w:rFonts w:ascii="MiSans" w:eastAsia="MiSans" w:hAnsi="MiSans" w:cs="MiSans"/>
        </w:rPr>
      </w:pPr>
      <w:r w:rsidRPr="00D45882">
        <w:rPr>
          <w:rFonts w:ascii="MiSans" w:eastAsia="MiSans" w:hAnsi="MiSans" w:cs="MiSans"/>
        </w:rPr>
        <w:t>编写</w:t>
      </w:r>
      <w:proofErr w:type="spellStart"/>
      <w:r w:rsidRPr="00D45882">
        <w:rPr>
          <w:rFonts w:ascii="MiSans" w:eastAsia="MiSans" w:hAnsi="MiSans" w:cs="MiSans"/>
        </w:rPr>
        <w:t>Sqoop</w:t>
      </w:r>
      <w:proofErr w:type="spellEnd"/>
      <w:r w:rsidRPr="00D45882">
        <w:rPr>
          <w:rFonts w:ascii="MiSans" w:eastAsia="MiSans" w:hAnsi="MiSans" w:cs="MiSans"/>
        </w:rPr>
        <w:t>脚本将承保、佣金、CRM、考勤等6套MySQL/Oracle源系统数据全量及增量抽取至Hive ODS层；在ODS-DWD清洗环节使用Hive SQL对手机号、身份证号等敏感字段进行哈希加密脱敏，保障数据安全与合</w:t>
      </w:r>
      <w:proofErr w:type="gramStart"/>
      <w:r w:rsidRPr="00D45882">
        <w:rPr>
          <w:rFonts w:ascii="MiSans" w:eastAsia="MiSans" w:hAnsi="MiSans" w:cs="MiSans"/>
        </w:rPr>
        <w:t>规</w:t>
      </w:r>
      <w:proofErr w:type="gramEnd"/>
      <w:r w:rsidRPr="00D45882">
        <w:rPr>
          <w:rFonts w:ascii="MiSans" w:eastAsia="MiSans" w:hAnsi="MiSans" w:cs="MiSans"/>
        </w:rPr>
        <w:t>。</w:t>
      </w:r>
    </w:p>
    <w:p w:rsidR="00154B35" w:rsidRDefault="00154B35" w:rsidP="004E0A84">
      <w:pPr>
        <w:pStyle w:val="ab"/>
        <w:numPr>
          <w:ilvl w:val="0"/>
          <w:numId w:val="9"/>
        </w:numPr>
        <w:rPr>
          <w:rFonts w:ascii="MiSans" w:eastAsia="MiSans" w:hAnsi="MiSans" w:cs="MiSans"/>
        </w:rPr>
      </w:pPr>
      <w:r w:rsidRPr="00154B35">
        <w:rPr>
          <w:rFonts w:ascii="MiSans" w:eastAsia="MiSans" w:hAnsi="MiSans" w:cs="MiSans"/>
        </w:rPr>
        <w:t>通过Hive SQL关联多张事实表与维度表（包括代理人信息表、客户经营信息表、保单表、佣金表、活动记录表等），构建以</w:t>
      </w:r>
      <w:r w:rsidRPr="00154B35">
        <w:rPr>
          <w:rFonts w:ascii="MiSans" w:eastAsia="MiSans" w:hAnsi="MiSans" w:cs="MiSans"/>
          <w:bCs/>
        </w:rPr>
        <w:t>人力主题</w:t>
      </w:r>
      <w:r w:rsidRPr="00154B35">
        <w:rPr>
          <w:rFonts w:ascii="MiSans" w:eastAsia="MiSans" w:hAnsi="MiSans" w:cs="MiSans"/>
        </w:rPr>
        <w:t>和</w:t>
      </w:r>
      <w:r w:rsidRPr="00154B35">
        <w:rPr>
          <w:rFonts w:ascii="MiSans" w:eastAsia="MiSans" w:hAnsi="MiSans" w:cs="MiSans"/>
          <w:bCs/>
        </w:rPr>
        <w:t>渠道主题</w:t>
      </w:r>
      <w:r w:rsidRPr="00154B35">
        <w:rPr>
          <w:rFonts w:ascii="MiSans" w:eastAsia="MiSans" w:hAnsi="MiSans" w:cs="MiSans"/>
        </w:rPr>
        <w:t>为核心的一体化维度模型，生成</w:t>
      </w:r>
      <w:proofErr w:type="gramStart"/>
      <w:r w:rsidRPr="00154B35">
        <w:rPr>
          <w:rFonts w:ascii="MiSans" w:eastAsia="MiSans" w:hAnsi="MiSans" w:cs="MiSans"/>
        </w:rPr>
        <w:t>包含收展员基础</w:t>
      </w:r>
      <w:proofErr w:type="gramEnd"/>
      <w:r w:rsidRPr="00154B35">
        <w:rPr>
          <w:rFonts w:ascii="MiSans" w:eastAsia="MiSans" w:hAnsi="MiSans" w:cs="MiSans"/>
        </w:rPr>
        <w:t>信息、日常活动、业绩产出的明细宽表，支撑后续多维分析。</w:t>
      </w:r>
    </w:p>
    <w:p w:rsidR="00154B35" w:rsidRDefault="00154B35" w:rsidP="004E0A84">
      <w:pPr>
        <w:pStyle w:val="ab"/>
        <w:numPr>
          <w:ilvl w:val="0"/>
          <w:numId w:val="9"/>
        </w:numPr>
        <w:rPr>
          <w:rFonts w:ascii="MiSans" w:eastAsia="MiSans" w:hAnsi="MiSans" w:cs="MiSans"/>
        </w:rPr>
      </w:pPr>
      <w:r w:rsidRPr="00154B35">
        <w:rPr>
          <w:rFonts w:ascii="MiSans" w:eastAsia="MiSans" w:hAnsi="MiSans" w:cs="MiSans"/>
        </w:rPr>
        <w:t>基于明细宽表，编写Hive SQL实现汇总</w:t>
      </w:r>
      <w:proofErr w:type="gramStart"/>
      <w:r w:rsidRPr="00154B35">
        <w:rPr>
          <w:rFonts w:ascii="MiSans" w:eastAsia="MiSans" w:hAnsi="MiSans" w:cs="MiSans"/>
        </w:rPr>
        <w:t>层指标</w:t>
      </w:r>
      <w:proofErr w:type="gramEnd"/>
      <w:r w:rsidRPr="00154B35">
        <w:rPr>
          <w:rFonts w:ascii="MiSans" w:eastAsia="MiSans" w:hAnsi="MiSans" w:cs="MiSans"/>
        </w:rPr>
        <w:t>计算，核心逻辑包括：</w:t>
      </w:r>
      <w:proofErr w:type="gramStart"/>
      <w:r w:rsidRPr="00154B35">
        <w:rPr>
          <w:rFonts w:ascii="MiSans" w:eastAsia="MiSans" w:hAnsi="MiSans" w:cs="MiSans"/>
          <w:bCs/>
        </w:rPr>
        <w:t>老收展员达星</w:t>
      </w:r>
      <w:proofErr w:type="gramEnd"/>
      <w:r w:rsidRPr="00154B35">
        <w:rPr>
          <w:rFonts w:ascii="MiSans" w:eastAsia="MiSans" w:hAnsi="MiSans" w:cs="MiSans"/>
          <w:bCs/>
        </w:rPr>
        <w:t>判定</w:t>
      </w:r>
      <w:r w:rsidRPr="00154B35">
        <w:rPr>
          <w:rFonts w:ascii="MiSans" w:eastAsia="MiSans" w:hAnsi="MiSans" w:cs="MiSans"/>
        </w:rPr>
        <w:t>（按月汇总</w:t>
      </w:r>
      <w:proofErr w:type="gramStart"/>
      <w:r w:rsidRPr="00154B35">
        <w:rPr>
          <w:rFonts w:ascii="MiSans" w:eastAsia="MiSans" w:hAnsi="MiSans" w:cs="MiSans"/>
        </w:rPr>
        <w:t>入司超</w:t>
      </w:r>
      <w:proofErr w:type="gramEnd"/>
      <w:r w:rsidRPr="00154B35">
        <w:rPr>
          <w:rFonts w:ascii="MiSans" w:eastAsia="MiSans" w:hAnsi="MiSans" w:cs="MiSans"/>
        </w:rPr>
        <w:t>12月人员的FYC，自动标记是否</w:t>
      </w:r>
      <w:proofErr w:type="gramStart"/>
      <w:r w:rsidRPr="00154B35">
        <w:rPr>
          <w:rFonts w:ascii="MiSans" w:eastAsia="MiSans" w:hAnsi="MiSans" w:cs="MiSans"/>
        </w:rPr>
        <w:t>达星并</w:t>
      </w:r>
      <w:proofErr w:type="gramEnd"/>
      <w:r w:rsidRPr="00154B35">
        <w:rPr>
          <w:rFonts w:ascii="MiSans" w:eastAsia="MiSans" w:hAnsi="MiSans" w:cs="MiSans"/>
        </w:rPr>
        <w:t>统计连续未达星月数）、</w:t>
      </w:r>
      <w:r w:rsidRPr="00154B35">
        <w:rPr>
          <w:rFonts w:ascii="MiSans" w:eastAsia="MiSans" w:hAnsi="MiSans" w:cs="MiSans"/>
          <w:bCs/>
        </w:rPr>
        <w:t>新人达Q追踪</w:t>
      </w:r>
      <w:r w:rsidRPr="00154B35">
        <w:rPr>
          <w:rFonts w:ascii="MiSans" w:eastAsia="MiSans" w:hAnsi="MiSans" w:cs="MiSans"/>
        </w:rPr>
        <w:t>（按日累计</w:t>
      </w:r>
      <w:proofErr w:type="gramStart"/>
      <w:r w:rsidRPr="00154B35">
        <w:rPr>
          <w:rFonts w:ascii="MiSans" w:eastAsia="MiSans" w:hAnsi="MiSans" w:cs="MiSans"/>
        </w:rPr>
        <w:t>新人举绩件数</w:t>
      </w:r>
      <w:proofErr w:type="gramEnd"/>
      <w:r w:rsidRPr="00154B35">
        <w:rPr>
          <w:rFonts w:ascii="MiSans" w:eastAsia="MiSans" w:hAnsi="MiSans" w:cs="MiSans"/>
        </w:rPr>
        <w:t>与FYC</w:t>
      </w:r>
      <w:r>
        <w:rPr>
          <w:rFonts w:ascii="MiSans" w:eastAsia="MiSans" w:hAnsi="MiSans" w:cs="MiSans"/>
        </w:rPr>
        <w:t>，判定转正条件</w:t>
      </w:r>
      <w:r w:rsidRPr="00154B35">
        <w:rPr>
          <w:rFonts w:ascii="MiSans" w:eastAsia="MiSans" w:hAnsi="MiSans" w:cs="MiSans"/>
        </w:rPr>
        <w:t>）、以及有效拜访数</w:t>
      </w:r>
      <w:r w:rsidR="00B17AC4">
        <w:rPr>
          <w:rFonts w:ascii="MiSans" w:eastAsia="MiSans" w:hAnsi="MiSans" w:cs="MiSans"/>
        </w:rPr>
        <w:t>、</w:t>
      </w:r>
      <w:r w:rsidRPr="00154B35">
        <w:rPr>
          <w:rFonts w:ascii="MiSans" w:eastAsia="MiSans" w:hAnsi="MiSans" w:cs="MiSans"/>
        </w:rPr>
        <w:t>等过程指标的多周期汇总。</w:t>
      </w:r>
    </w:p>
    <w:p w:rsidR="00C05C0E" w:rsidRPr="00C05C0E" w:rsidRDefault="00C05C0E" w:rsidP="00C05C0E">
      <w:pPr>
        <w:pStyle w:val="ab"/>
        <w:numPr>
          <w:ilvl w:val="0"/>
          <w:numId w:val="9"/>
        </w:numPr>
        <w:rPr>
          <w:rFonts w:ascii="MiSans" w:eastAsia="MiSans" w:hAnsi="MiSans" w:cs="MiSans"/>
        </w:rPr>
      </w:pPr>
      <w:r w:rsidRPr="00C05C0E">
        <w:rPr>
          <w:rFonts w:ascii="MiSans" w:eastAsia="MiSans" w:hAnsi="MiSans" w:cs="MiSans"/>
        </w:rPr>
        <w:t>针对</w:t>
      </w:r>
      <w:proofErr w:type="gramStart"/>
      <w:r w:rsidRPr="00C05C0E">
        <w:rPr>
          <w:rFonts w:ascii="MiSans" w:eastAsia="MiSans" w:hAnsi="MiSans" w:cs="MiSans"/>
        </w:rPr>
        <w:t>大宽表多表</w:t>
      </w:r>
      <w:proofErr w:type="gramEnd"/>
      <w:r w:rsidRPr="00C05C0E">
        <w:rPr>
          <w:rFonts w:ascii="MiSans" w:eastAsia="MiSans" w:hAnsi="MiSans" w:cs="MiSans"/>
        </w:rPr>
        <w:t>连接导致的性能瓶颈，采用按“代理人团队”字段</w:t>
      </w:r>
      <w:proofErr w:type="gramStart"/>
      <w:r w:rsidRPr="00C05C0E">
        <w:rPr>
          <w:rFonts w:ascii="MiSans" w:eastAsia="MiSans" w:hAnsi="MiSans" w:cs="MiSans"/>
        </w:rPr>
        <w:t>进行分桶处理</w:t>
      </w:r>
      <w:proofErr w:type="gramEnd"/>
      <w:r w:rsidRPr="00C05C0E">
        <w:rPr>
          <w:rFonts w:ascii="MiSans" w:eastAsia="MiSans" w:hAnsi="MiSans" w:cs="MiSans"/>
        </w:rPr>
        <w:t>，将大任务拆分为多个并行子任务，</w:t>
      </w:r>
      <w:proofErr w:type="gramStart"/>
      <w:r w:rsidRPr="00C05C0E">
        <w:rPr>
          <w:rFonts w:ascii="MiSans" w:eastAsia="MiSans" w:hAnsi="MiSans" w:cs="MiSans"/>
        </w:rPr>
        <w:t>减少全表扫描</w:t>
      </w:r>
      <w:proofErr w:type="gramEnd"/>
      <w:r w:rsidRPr="00C05C0E">
        <w:rPr>
          <w:rFonts w:ascii="MiSans" w:eastAsia="MiSans" w:hAnsi="MiSans" w:cs="MiSans"/>
        </w:rPr>
        <w:t>与Shuffle开销，显著提升Hive查询效率，保障每日T+1出数时效。</w:t>
      </w:r>
    </w:p>
    <w:p w:rsidR="00196539" w:rsidRPr="00196539" w:rsidRDefault="00196539" w:rsidP="00196539">
      <w:pPr>
        <w:pStyle w:val="ab"/>
        <w:numPr>
          <w:ilvl w:val="0"/>
          <w:numId w:val="9"/>
        </w:numPr>
        <w:rPr>
          <w:rFonts w:ascii="MiSans" w:eastAsia="MiSans" w:hAnsi="MiSans" w:cs="MiSans"/>
        </w:rPr>
      </w:pPr>
      <w:r w:rsidRPr="00196539">
        <w:rPr>
          <w:rFonts w:ascii="MiSans" w:eastAsia="MiSans" w:hAnsi="MiSans" w:cs="MiSans"/>
          <w:bCs/>
        </w:rPr>
        <w:t>数据口径统一与多粒度聚合</w:t>
      </w:r>
      <w:r w:rsidRPr="00196539">
        <w:rPr>
          <w:rFonts w:ascii="MiSans" w:eastAsia="MiSans" w:hAnsi="MiSans" w:cs="MiSans"/>
        </w:rPr>
        <w:t>：对人力、渠道等主题中历史口径不一致的数据进行清洗对齐，使用Hive SQL按日、周、月、季度、年度等粒度</w:t>
      </w:r>
      <w:proofErr w:type="gramStart"/>
      <w:r w:rsidRPr="00196539">
        <w:rPr>
          <w:rFonts w:ascii="MiSans" w:eastAsia="MiSans" w:hAnsi="MiSans" w:cs="MiSans"/>
        </w:rPr>
        <w:t>对达星率</w:t>
      </w:r>
      <w:proofErr w:type="gramEnd"/>
      <w:r w:rsidRPr="00196539">
        <w:rPr>
          <w:rFonts w:ascii="MiSans" w:eastAsia="MiSans" w:hAnsi="MiSans" w:cs="MiSans"/>
        </w:rPr>
        <w:t>、达Q率、有效拜访数等指标进行聚合计算，确保各层级报表数据的一致性与可比性。</w:t>
      </w:r>
    </w:p>
    <w:p w:rsidR="00196539" w:rsidRDefault="00196539" w:rsidP="00196539">
      <w:pPr>
        <w:pStyle w:val="ab"/>
        <w:numPr>
          <w:ilvl w:val="0"/>
          <w:numId w:val="9"/>
        </w:numPr>
        <w:rPr>
          <w:rFonts w:ascii="MiSans" w:eastAsia="MiSans" w:hAnsi="MiSans" w:cs="MiSans"/>
        </w:rPr>
      </w:pPr>
      <w:r>
        <w:rPr>
          <w:rFonts w:ascii="MiSans" w:eastAsia="MiSans" w:hAnsi="MiSans" w:cs="MiSans"/>
        </w:rPr>
        <w:t>根据业务方需求对宽表层数据进行</w:t>
      </w:r>
      <w:r>
        <w:rPr>
          <w:rFonts w:ascii="MiSans" w:eastAsia="MiSans" w:hAnsi="MiSans" w:cs="MiSans" w:hint="eastAsia"/>
        </w:rPr>
        <w:t>简单</w:t>
      </w:r>
      <w:r w:rsidRPr="00196539">
        <w:rPr>
          <w:rFonts w:ascii="MiSans" w:eastAsia="MiSans" w:hAnsi="MiSans" w:cs="MiSans"/>
        </w:rPr>
        <w:t>加工，输出至目标表</w:t>
      </w:r>
      <w:r>
        <w:rPr>
          <w:rFonts w:ascii="MiSans" w:eastAsia="MiSans" w:hAnsi="MiSans" w:cs="MiSans" w:hint="eastAsia"/>
        </w:rPr>
        <w:t>中。</w:t>
      </w:r>
      <w:bookmarkStart w:id="0" w:name="_GoBack"/>
      <w:bookmarkEnd w:id="0"/>
    </w:p>
    <w:p w:rsidR="00196539" w:rsidRPr="00196539" w:rsidRDefault="00196539" w:rsidP="00196539">
      <w:pPr>
        <w:pStyle w:val="ab"/>
        <w:numPr>
          <w:ilvl w:val="0"/>
          <w:numId w:val="9"/>
        </w:numPr>
        <w:rPr>
          <w:rFonts w:ascii="MiSans" w:eastAsia="MiSans" w:hAnsi="MiSans" w:cs="MiSans"/>
        </w:rPr>
      </w:pPr>
      <w:r w:rsidRPr="00196539">
        <w:rPr>
          <w:rFonts w:ascii="MiSans" w:eastAsia="MiSans" w:hAnsi="MiSans" w:cs="MiSans"/>
        </w:rPr>
        <w:t>将调试通过的Hive SQL按照项目模板进行封装</w:t>
      </w:r>
      <w:r>
        <w:rPr>
          <w:rFonts w:ascii="MiSans" w:eastAsia="MiSans" w:hAnsi="MiSans" w:cs="MiSans"/>
        </w:rPr>
        <w:t>，编写配套注释与自测用例，完成功能验证，确保代码可复用、可维护</w:t>
      </w:r>
      <w:r>
        <w:rPr>
          <w:rFonts w:ascii="MiSans" w:eastAsia="MiSans" w:hAnsi="MiSans" w:cs="MiSans" w:hint="eastAsia"/>
        </w:rPr>
        <w:t>，并</w:t>
      </w:r>
      <w:r w:rsidRPr="00196539">
        <w:rPr>
          <w:rFonts w:ascii="MiSans" w:eastAsia="MiSans" w:hAnsi="MiSans" w:cs="MiSans"/>
        </w:rPr>
        <w:t>使用Azkaban</w:t>
      </w:r>
      <w:r>
        <w:rPr>
          <w:rFonts w:ascii="MiSans" w:eastAsia="MiSans" w:hAnsi="MiSans" w:cs="MiSans" w:hint="eastAsia"/>
        </w:rPr>
        <w:t>执行调度功能</w:t>
      </w:r>
    </w:p>
    <w:p w:rsidR="00C0737D" w:rsidRDefault="00C0737D" w:rsidP="00C0737D">
      <w:pPr>
        <w:pStyle w:val="ab"/>
        <w:numPr>
          <w:ilvl w:val="0"/>
          <w:numId w:val="6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业务成果</w:t>
      </w:r>
    </w:p>
    <w:p w:rsidR="00C0737D" w:rsidRDefault="00C0737D" w:rsidP="00C0737D">
      <w:pPr>
        <w:pStyle w:val="ab"/>
        <w:numPr>
          <w:ilvl w:val="0"/>
          <w:numId w:val="14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帮助业务团队快速分析</w:t>
      </w:r>
      <w:proofErr w:type="gramStart"/>
      <w:r>
        <w:rPr>
          <w:rFonts w:ascii="MiSans" w:eastAsia="MiSans" w:hAnsi="MiSans" w:cs="MiSans" w:hint="eastAsia"/>
        </w:rPr>
        <w:t>每个收展员</w:t>
      </w:r>
      <w:proofErr w:type="gramEnd"/>
      <w:r>
        <w:rPr>
          <w:rFonts w:ascii="MiSans" w:eastAsia="MiSans" w:hAnsi="MiSans" w:cs="MiSans" w:hint="eastAsia"/>
        </w:rPr>
        <w:t>的“有效参会人数”、</w:t>
      </w:r>
      <w:proofErr w:type="gramStart"/>
      <w:r>
        <w:rPr>
          <w:rFonts w:ascii="MiSans" w:eastAsia="MiSans" w:hAnsi="MiSans" w:cs="MiSans" w:hint="eastAsia"/>
        </w:rPr>
        <w:t>“</w:t>
      </w:r>
      <w:proofErr w:type="gramEnd"/>
      <w:r>
        <w:rPr>
          <w:rFonts w:ascii="MiSans" w:eastAsia="MiSans" w:hAnsi="MiSans" w:cs="MiSans" w:hint="eastAsia"/>
        </w:rPr>
        <w:t>有效拜访人数</w:t>
      </w:r>
      <w:proofErr w:type="gramStart"/>
      <w:r>
        <w:rPr>
          <w:rFonts w:ascii="MiSans" w:eastAsia="MiSans" w:hAnsi="MiSans" w:cs="MiSans" w:hint="eastAsia"/>
        </w:rPr>
        <w:t>“</w:t>
      </w:r>
      <w:proofErr w:type="gramEnd"/>
      <w:r>
        <w:rPr>
          <w:rFonts w:ascii="MiSans" w:eastAsia="MiSans" w:hAnsi="MiSans" w:cs="MiSans" w:hint="eastAsia"/>
        </w:rPr>
        <w:t>、“达星”情况等数据的分析，使客户团队的参会转化率增加了1</w:t>
      </w:r>
      <w:r>
        <w:rPr>
          <w:rFonts w:ascii="MiSans" w:eastAsia="MiSans" w:hAnsi="MiSans" w:cs="MiSans"/>
        </w:rPr>
        <w:t xml:space="preserve">5% </w:t>
      </w:r>
      <w:r>
        <w:rPr>
          <w:rFonts w:ascii="MiSans" w:eastAsia="MiSans" w:hAnsi="MiSans" w:cs="MiSans" w:hint="eastAsia"/>
        </w:rPr>
        <w:t>业绩达标人数增加了1</w:t>
      </w:r>
      <w:r>
        <w:rPr>
          <w:rFonts w:ascii="MiSans" w:eastAsia="MiSans" w:hAnsi="MiSans" w:cs="MiSans"/>
        </w:rPr>
        <w:t>0%</w:t>
      </w:r>
      <w:r>
        <w:rPr>
          <w:rFonts w:ascii="MiSans" w:eastAsia="MiSans" w:hAnsi="MiSans" w:cs="MiSans" w:hint="eastAsia"/>
        </w:rPr>
        <w:t>。</w:t>
      </w:r>
    </w:p>
    <w:p w:rsidR="00C0737D" w:rsidRDefault="00C0737D" w:rsidP="00C0737D">
      <w:pPr>
        <w:pStyle w:val="ab"/>
        <w:numPr>
          <w:ilvl w:val="0"/>
          <w:numId w:val="14"/>
        </w:numPr>
        <w:rPr>
          <w:rFonts w:ascii="MiSans" w:eastAsia="MiSans" w:hAnsi="MiSans" w:cs="MiSans" w:hint="eastAsia"/>
        </w:rPr>
      </w:pPr>
      <w:r>
        <w:rPr>
          <w:rFonts w:ascii="MiSans" w:eastAsia="MiSans" w:hAnsi="MiSans" w:cs="MiSans" w:hint="eastAsia"/>
        </w:rPr>
        <w:t>通过调度系统有效减少人力干涉且提高了对数据处理的效率，</w:t>
      </w:r>
      <w:r>
        <w:rPr>
          <w:rFonts w:ascii="MiSans" w:eastAsia="MiSans" w:hAnsi="MiSans" w:cs="MiSans" w:hint="eastAsia"/>
        </w:rPr>
        <w:t>减轻了客户团队数据分析的人力资源耗费，提高业务效率和工作的积极性。</w:t>
      </w:r>
    </w:p>
    <w:p w:rsidR="00C0737D" w:rsidRPr="00C0737D" w:rsidRDefault="00C0737D" w:rsidP="00326BBD">
      <w:pPr>
        <w:pStyle w:val="ab"/>
        <w:ind w:left="420"/>
        <w:rPr>
          <w:rFonts w:ascii="MiSans" w:eastAsia="MiSans" w:hAnsi="MiSans" w:cs="MiSans" w:hint="eastAsia"/>
        </w:rPr>
      </w:pPr>
    </w:p>
    <w:sectPr w:rsidR="00C0737D" w:rsidRPr="00C0737D">
      <w:headerReference w:type="default" r:id="rId19"/>
      <w:pgSz w:w="11906" w:h="16838"/>
      <w:pgMar w:top="567" w:right="765" w:bottom="567" w:left="765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4054" w:rsidRDefault="003E4054">
      <w:r>
        <w:separator/>
      </w:r>
    </w:p>
  </w:endnote>
  <w:endnote w:type="continuationSeparator" w:id="0">
    <w:p w:rsidR="003E4054" w:rsidRDefault="003E4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">
    <w:altName w:val="Microsoft YaHei UI"/>
    <w:charset w:val="86"/>
    <w:family w:val="auto"/>
    <w:pitch w:val="default"/>
    <w:sig w:usb0="00000000" w:usb1="080F1811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4054" w:rsidRDefault="003E4054">
      <w:r>
        <w:separator/>
      </w:r>
    </w:p>
  </w:footnote>
  <w:footnote w:type="continuationSeparator" w:id="0">
    <w:p w:rsidR="003E4054" w:rsidRDefault="003E40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4203" w:rsidRDefault="00D85E69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5361305</wp:posOffset>
              </wp:positionH>
              <wp:positionV relativeFrom="paragraph">
                <wp:posOffset>-13335</wp:posOffset>
              </wp:positionV>
              <wp:extent cx="1302385" cy="265430"/>
              <wp:effectExtent l="0" t="0" r="12065" b="1270"/>
              <wp:wrapNone/>
              <wp:docPr id="32" name="组合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2385" cy="265430"/>
                        <a:chOff x="9665" y="292"/>
                        <a:chExt cx="1880" cy="344"/>
                      </a:xfrm>
                    </wpg:grpSpPr>
                    <wps:wsp>
                      <wps:cNvPr id="10" name="平行四边形 10"/>
                      <wps:cNvSpPr/>
                      <wps:spPr>
                        <a:xfrm>
                          <a:off x="9665" y="292"/>
                          <a:ext cx="231" cy="345"/>
                        </a:xfrm>
                        <a:prstGeom prst="parallelogram">
                          <a:avLst>
                            <a:gd name="adj" fmla="val 60173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1" name="平行四边形 11"/>
                      <wps:cNvSpPr/>
                      <wps:spPr>
                        <a:xfrm>
                          <a:off x="9882" y="292"/>
                          <a:ext cx="231" cy="345"/>
                        </a:xfrm>
                        <a:prstGeom prst="parallelogram">
                          <a:avLst>
                            <a:gd name="adj" fmla="val 60173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2" name="平行四边形 12"/>
                      <wps:cNvSpPr/>
                      <wps:spPr>
                        <a:xfrm>
                          <a:off x="10090" y="292"/>
                          <a:ext cx="231" cy="345"/>
                        </a:xfrm>
                        <a:prstGeom prst="parallelogram">
                          <a:avLst>
                            <a:gd name="adj" fmla="val 60173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平行四边形 13"/>
                      <wps:cNvSpPr/>
                      <wps:spPr>
                        <a:xfrm>
                          <a:off x="10298" y="292"/>
                          <a:ext cx="231" cy="345"/>
                        </a:xfrm>
                        <a:prstGeom prst="parallelogram">
                          <a:avLst>
                            <a:gd name="adj" fmla="val 60173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4" name="平行四边形 14"/>
                      <wps:cNvSpPr/>
                      <wps:spPr>
                        <a:xfrm>
                          <a:off x="10498" y="292"/>
                          <a:ext cx="231" cy="345"/>
                        </a:xfrm>
                        <a:prstGeom prst="parallelogram">
                          <a:avLst>
                            <a:gd name="adj" fmla="val 60173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5" name="平行四边形 15"/>
                      <wps:cNvSpPr/>
                      <wps:spPr>
                        <a:xfrm>
                          <a:off x="10698" y="292"/>
                          <a:ext cx="231" cy="345"/>
                        </a:xfrm>
                        <a:prstGeom prst="parallelogram">
                          <a:avLst>
                            <a:gd name="adj" fmla="val 60173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8" name="平行四边形 18"/>
                      <wps:cNvSpPr/>
                      <wps:spPr>
                        <a:xfrm>
                          <a:off x="10890" y="292"/>
                          <a:ext cx="231" cy="345"/>
                        </a:xfrm>
                        <a:prstGeom prst="parallelogram">
                          <a:avLst>
                            <a:gd name="adj" fmla="val 60173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24" name="平行四边形 24"/>
                      <wps:cNvSpPr/>
                      <wps:spPr>
                        <a:xfrm>
                          <a:off x="11106" y="292"/>
                          <a:ext cx="231" cy="345"/>
                        </a:xfrm>
                        <a:prstGeom prst="parallelogram">
                          <a:avLst>
                            <a:gd name="adj" fmla="val 60173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27" name="平行四边形 27"/>
                      <wps:cNvSpPr/>
                      <wps:spPr>
                        <a:xfrm>
                          <a:off x="11315" y="292"/>
                          <a:ext cx="231" cy="345"/>
                        </a:xfrm>
                        <a:prstGeom prst="parallelogram">
                          <a:avLst>
                            <a:gd name="adj" fmla="val 60173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20023E3" id="组合 32" o:spid="_x0000_s1026" style="position:absolute;left:0;text-align:left;margin-left:422.15pt;margin-top:-1.05pt;width:102.55pt;height:20.9pt;z-index:251661312" coordorigin="9665,292" coordsize="1880,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"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平行四边形 10" o:spid="_x0000_s1027" type="#_x0000_t7" style="position:absolute;left:9665;top:292;width:231;height: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" adj="12997" fillcolor="white [3212]" stroked="f" strokeweight="1pt"/>
              <v:shape id="平行四边形 11" o:spid="_x0000_s1028" type="#_x0000_t7" style="position:absolute;left:9882;top:292;width:231;height: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" adj="12997" fillcolor="white [3212]" stroked="f" strokeweight="1pt"/>
              <v:shape id="平行四边形 12" o:spid="_x0000_s1029" type="#_x0000_t7" style="position:absolute;left:10090;top:292;width:231;height: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" adj="12997" fillcolor="white [3212]" stroked="f" strokeweight="1pt"/>
              <v:shape id="平行四边形 13" o:spid="_x0000_s1030" type="#_x0000_t7" style="position:absolute;left:10298;top:292;width:231;height: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" adj="12997" fillcolor="white [3212]" stroked="f" strokeweight="1pt"/>
              <v:shape id="平行四边形 14" o:spid="_x0000_s1031" type="#_x0000_t7" style="position:absolute;left:10498;top:292;width:231;height: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" adj="12997" fillcolor="white [3212]" stroked="f" strokeweight="1pt"/>
              <v:shape id="平行四边形 15" o:spid="_x0000_s1032" type="#_x0000_t7" style="position:absolute;left:10698;top:292;width:231;height: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" adj="12997" fillcolor="white [3212]" stroked="f" strokeweight="1pt"/>
              <v:shape id="平行四边形 18" o:spid="_x0000_s1033" type="#_x0000_t7" style="position:absolute;left:10890;top:292;width:231;height: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" adj="12997" fillcolor="white [3212]" stroked="f" strokeweight="1pt"/>
              <v:shape id="平行四边形 24" o:spid="_x0000_s1034" type="#_x0000_t7" style="position:absolute;left:11106;top:292;width:231;height: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" adj="12997" fillcolor="white [3212]" stroked="f" strokeweight="1pt"/>
              <v:shape id="平行四边形 27" o:spid="_x0000_s1035" type="#_x0000_t7" style="position:absolute;left:11315;top:292;width:231;height: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" adj="12997" fillcolor="white [3212]" stroked="f" strokeweight="1pt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-102235</wp:posOffset>
              </wp:positionH>
              <wp:positionV relativeFrom="paragraph">
                <wp:posOffset>-41275</wp:posOffset>
              </wp:positionV>
              <wp:extent cx="1595755" cy="285750"/>
              <wp:effectExtent l="0" t="0" r="0" b="0"/>
              <wp:wrapNone/>
              <wp:docPr id="34" name="文本框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95755" cy="2857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F4203" w:rsidRDefault="00D85E69">
                          <w:pPr>
                            <w:jc w:val="distribute"/>
                            <w:rPr>
                              <w:rFonts w:ascii="微软雅黑" w:eastAsia="微软雅黑" w:hAnsi="微软雅黑" w:cs="微软雅黑"/>
                              <w:b/>
                              <w:bCs/>
                              <w:color w:val="FFFFFF" w:themeColor="background1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</w:rPr>
                            <w:t>PERSONAL RESUME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34" o:spid="_x0000_s1050" type="#_x0000_t202" style="position:absolute;left:0;text-align:left;margin-left:-8.05pt;margin-top:-3.25pt;width:125.65pt;height:2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" filled="f" stroked="f" strokeweight=".5pt">
              <v:textbox>
                <w:txbxContent>
                  <w:p w:rsidR="008F4203" w:rsidRDefault="00D85E69">
                    <w:pPr>
                      <w:jc w:val="distribute"/>
                      <w:rPr>
                        <w:rFonts w:ascii="微软雅黑" w:eastAsia="微软雅黑" w:hAnsi="微软雅黑" w:cs="微软雅黑"/>
                        <w:b/>
                        <w:bCs/>
                        <w:color w:val="FFFFFF" w:themeColor="background1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FFFFFF" w:themeColor="background1"/>
                      </w:rPr>
                      <w:t>PERSONAL RESUME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-509905</wp:posOffset>
              </wp:positionH>
              <wp:positionV relativeFrom="paragraph">
                <wp:posOffset>-32385</wp:posOffset>
              </wp:positionV>
              <wp:extent cx="7608570" cy="278765"/>
              <wp:effectExtent l="0" t="0" r="11430" b="6985"/>
              <wp:wrapNone/>
              <wp:docPr id="4" name="矩形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8570" cy="278765"/>
                      </a:xfrm>
                      <a:prstGeom prst="rect">
                        <a:avLst/>
                      </a:prstGeom>
                      <a:solidFill>
                        <a:schemeClr val="tx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5462363" id="矩形 4" o:spid="_x0000_s1026" style="position:absolute;left:0;text-align:left;margin-left:-40.15pt;margin-top:-2.55pt;width:599.1pt;height:21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" fillcolor="#5a6e8b [2415]" stroked="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94158"/>
    <w:multiLevelType w:val="hybridMultilevel"/>
    <w:tmpl w:val="2C1CAC3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C9435A1"/>
    <w:multiLevelType w:val="multilevel"/>
    <w:tmpl w:val="03A40BFE"/>
    <w:lvl w:ilvl="0">
      <w:start w:val="1"/>
      <w:numFmt w:val="decimal"/>
      <w:lvlText w:val="%1．"/>
      <w:lvlJc w:val="left"/>
      <w:pPr>
        <w:tabs>
          <w:tab w:val="num" w:pos="720"/>
        </w:tabs>
        <w:ind w:left="720" w:hanging="360"/>
      </w:pPr>
      <w:rPr>
        <w:rFonts w:ascii="MiSans" w:eastAsia="MiSans" w:hAnsi="MiSans" w:cs="MiSan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D6AF2"/>
    <w:multiLevelType w:val="hybridMultilevel"/>
    <w:tmpl w:val="3E70C22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9CC6568"/>
    <w:multiLevelType w:val="multilevel"/>
    <w:tmpl w:val="37CC1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DF37CD"/>
    <w:multiLevelType w:val="multilevel"/>
    <w:tmpl w:val="D3FE4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227931"/>
    <w:multiLevelType w:val="hybridMultilevel"/>
    <w:tmpl w:val="18EC71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AAF58F7"/>
    <w:multiLevelType w:val="hybridMultilevel"/>
    <w:tmpl w:val="239EA9AE"/>
    <w:lvl w:ilvl="0" w:tplc="38E2A32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57854D35"/>
    <w:multiLevelType w:val="multilevel"/>
    <w:tmpl w:val="76D8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8577E2"/>
    <w:multiLevelType w:val="hybridMultilevel"/>
    <w:tmpl w:val="EA16FFBA"/>
    <w:lvl w:ilvl="0" w:tplc="AA6434D2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63AD325A"/>
    <w:multiLevelType w:val="hybridMultilevel"/>
    <w:tmpl w:val="BC80FED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53A30F2"/>
    <w:multiLevelType w:val="multilevel"/>
    <w:tmpl w:val="05F25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F86857"/>
    <w:multiLevelType w:val="hybridMultilevel"/>
    <w:tmpl w:val="42C4CE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F1832A9"/>
    <w:multiLevelType w:val="multilevel"/>
    <w:tmpl w:val="55C86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760A5A"/>
    <w:multiLevelType w:val="hybridMultilevel"/>
    <w:tmpl w:val="807A658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3"/>
  </w:num>
  <w:num w:numId="2">
    <w:abstractNumId w:val="5"/>
  </w:num>
  <w:num w:numId="3">
    <w:abstractNumId w:val="9"/>
  </w:num>
  <w:num w:numId="4">
    <w:abstractNumId w:val="11"/>
  </w:num>
  <w:num w:numId="5">
    <w:abstractNumId w:val="2"/>
  </w:num>
  <w:num w:numId="6">
    <w:abstractNumId w:val="0"/>
  </w:num>
  <w:num w:numId="7">
    <w:abstractNumId w:val="1"/>
  </w:num>
  <w:num w:numId="8">
    <w:abstractNumId w:val="7"/>
  </w:num>
  <w:num w:numId="9">
    <w:abstractNumId w:val="6"/>
  </w:num>
  <w:num w:numId="10">
    <w:abstractNumId w:val="10"/>
  </w:num>
  <w:num w:numId="11">
    <w:abstractNumId w:val="3"/>
  </w:num>
  <w:num w:numId="12">
    <w:abstractNumId w:val="4"/>
  </w:num>
  <w:num w:numId="13">
    <w:abstractNumId w:val="12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hlNTA5NTgxM2RmZjliOGIyNDkzZGQxZjk1ZTM0OWMifQ=="/>
  </w:docVars>
  <w:rsids>
    <w:rsidRoot w:val="191B5087"/>
    <w:rsid w:val="000C4AD6"/>
    <w:rsid w:val="000F2AE4"/>
    <w:rsid w:val="00154B35"/>
    <w:rsid w:val="00196539"/>
    <w:rsid w:val="001F59BC"/>
    <w:rsid w:val="002D2DBB"/>
    <w:rsid w:val="00314A82"/>
    <w:rsid w:val="00326BBD"/>
    <w:rsid w:val="00351F36"/>
    <w:rsid w:val="003706A3"/>
    <w:rsid w:val="003B0BF4"/>
    <w:rsid w:val="003E1B98"/>
    <w:rsid w:val="003E4054"/>
    <w:rsid w:val="004E0A84"/>
    <w:rsid w:val="00561070"/>
    <w:rsid w:val="005D69C4"/>
    <w:rsid w:val="005F2F46"/>
    <w:rsid w:val="006532B7"/>
    <w:rsid w:val="006A0686"/>
    <w:rsid w:val="0072667F"/>
    <w:rsid w:val="0075477E"/>
    <w:rsid w:val="007A0693"/>
    <w:rsid w:val="007A12F4"/>
    <w:rsid w:val="00893D87"/>
    <w:rsid w:val="008F4203"/>
    <w:rsid w:val="008F4CD7"/>
    <w:rsid w:val="0094526C"/>
    <w:rsid w:val="00A240C9"/>
    <w:rsid w:val="00A2641D"/>
    <w:rsid w:val="00A8199E"/>
    <w:rsid w:val="00AD026A"/>
    <w:rsid w:val="00AF525C"/>
    <w:rsid w:val="00B17AC4"/>
    <w:rsid w:val="00B62974"/>
    <w:rsid w:val="00B63313"/>
    <w:rsid w:val="00C05C0E"/>
    <w:rsid w:val="00C0737D"/>
    <w:rsid w:val="00C903A8"/>
    <w:rsid w:val="00D45882"/>
    <w:rsid w:val="00D50EDA"/>
    <w:rsid w:val="00D85E69"/>
    <w:rsid w:val="00DD741B"/>
    <w:rsid w:val="00E9655F"/>
    <w:rsid w:val="00F100DA"/>
    <w:rsid w:val="00FC231A"/>
    <w:rsid w:val="039A0865"/>
    <w:rsid w:val="08AD1C60"/>
    <w:rsid w:val="18EE69A1"/>
    <w:rsid w:val="191B5087"/>
    <w:rsid w:val="1A8A352A"/>
    <w:rsid w:val="3E3A053F"/>
    <w:rsid w:val="4B57208B"/>
    <w:rsid w:val="4C3476FE"/>
    <w:rsid w:val="58AF72BE"/>
    <w:rsid w:val="624A5CC6"/>
    <w:rsid w:val="6A6377F5"/>
    <w:rsid w:val="6B9C588C"/>
    <w:rsid w:val="71E637BD"/>
    <w:rsid w:val="7A400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30D2BFE"/>
  <w15:docId w15:val="{B683847E-A5CF-4551-8C3E-0D521125C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893D8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Char">
    <w:name w:val="简历_个人信息_姓名_段落 Char"/>
    <w:link w:val="a5"/>
    <w:qFormat/>
    <w:rPr>
      <w:rFonts w:ascii="微软雅黑" w:eastAsia="微软雅黑" w:hAnsi="微软雅黑" w:cs="微软雅黑"/>
      <w:b/>
      <w:bCs/>
      <w:color w:val="5A6E8B" w:themeColor="text2" w:themeShade="BF"/>
      <w:kern w:val="2"/>
      <w:sz w:val="40"/>
      <w:szCs w:val="40"/>
      <w:lang w:val="en-US" w:eastAsia="zh-CN" w:bidi="ar-SA"/>
    </w:rPr>
  </w:style>
  <w:style w:type="paragraph" w:customStyle="1" w:styleId="a5">
    <w:name w:val="简历_个人信息_姓名_段落"/>
    <w:link w:val="Char"/>
    <w:qFormat/>
    <w:pPr>
      <w:tabs>
        <w:tab w:val="left" w:pos="1680"/>
      </w:tabs>
      <w:adjustRightInd w:val="0"/>
      <w:snapToGrid w:val="0"/>
      <w:spacing w:beforeLines="50" w:before="157" w:line="264" w:lineRule="auto"/>
    </w:pPr>
    <w:rPr>
      <w:rFonts w:ascii="微软雅黑" w:eastAsia="微软雅黑" w:hAnsi="微软雅黑" w:cs="微软雅黑"/>
      <w:b/>
      <w:bCs/>
      <w:color w:val="5A6E8B" w:themeColor="text2" w:themeShade="BF"/>
      <w:kern w:val="2"/>
      <w:sz w:val="40"/>
      <w:szCs w:val="40"/>
    </w:rPr>
  </w:style>
  <w:style w:type="character" w:customStyle="1" w:styleId="11">
    <w:name w:val="简历_个人信息_标题_字符样式1"/>
    <w:qFormat/>
    <w:rPr>
      <w:rFonts w:ascii="微软雅黑" w:eastAsia="微软雅黑" w:hAnsi="微软雅黑" w:cs="微软雅黑"/>
      <w:b/>
      <w:bCs/>
      <w:color w:val="5A6E8B" w:themeColor="text2" w:themeShade="BF"/>
      <w:kern w:val="2"/>
      <w:sz w:val="24"/>
      <w:szCs w:val="24"/>
      <w:lang w:val="en-US" w:eastAsia="zh-CN" w:bidi="ar-SA"/>
    </w:rPr>
  </w:style>
  <w:style w:type="paragraph" w:customStyle="1" w:styleId="a6">
    <w:name w:val="简历_个人信息_正文_段落"/>
    <w:qFormat/>
    <w:pPr>
      <w:tabs>
        <w:tab w:val="left" w:pos="3780"/>
      </w:tabs>
      <w:adjustRightInd w:val="0"/>
      <w:snapToGrid w:val="0"/>
      <w:spacing w:line="264" w:lineRule="auto"/>
    </w:pPr>
    <w:rPr>
      <w:rFonts w:ascii="微软雅黑" w:eastAsia="微软雅黑" w:hAnsi="微软雅黑" w:cs="微软雅黑"/>
      <w:color w:val="595959" w:themeColor="text1" w:themeTint="A6"/>
      <w:sz w:val="22"/>
      <w:szCs w:val="22"/>
    </w:rPr>
  </w:style>
  <w:style w:type="paragraph" w:customStyle="1" w:styleId="a7">
    <w:name w:val="简历_内容主区_大标题_文本框"/>
    <w:qFormat/>
    <w:pPr>
      <w:adjustRightInd w:val="0"/>
      <w:snapToGrid w:val="0"/>
      <w:spacing w:line="216" w:lineRule="auto"/>
    </w:pPr>
    <w:rPr>
      <w:rFonts w:ascii="微软雅黑" w:eastAsia="微软雅黑" w:hAnsi="微软雅黑" w:cs="微软雅黑"/>
      <w:b/>
      <w:bCs/>
      <w:color w:val="404040" w:themeColor="text1" w:themeTint="BF"/>
      <w:sz w:val="30"/>
      <w:szCs w:val="30"/>
    </w:rPr>
  </w:style>
  <w:style w:type="paragraph" w:customStyle="1" w:styleId="a8">
    <w:name w:val="简历_内容主区_大标题_段落"/>
    <w:qFormat/>
    <w:pPr>
      <w:adjustRightInd w:val="0"/>
      <w:snapToGrid w:val="0"/>
      <w:spacing w:beforeLines="120" w:before="120" w:afterLines="30" w:after="30" w:line="264" w:lineRule="auto"/>
    </w:pPr>
    <w:rPr>
      <w:rFonts w:eastAsia="宋体"/>
    </w:rPr>
  </w:style>
  <w:style w:type="paragraph" w:customStyle="1" w:styleId="a9">
    <w:name w:val="简历_内容主区_副标题_段落"/>
    <w:qFormat/>
    <w:pPr>
      <w:tabs>
        <w:tab w:val="left" w:pos="4620"/>
        <w:tab w:val="right" w:pos="10290"/>
      </w:tabs>
      <w:adjustRightInd w:val="0"/>
      <w:snapToGrid w:val="0"/>
      <w:spacing w:line="264" w:lineRule="auto"/>
    </w:pPr>
    <w:rPr>
      <w:rFonts w:ascii="微软雅黑" w:eastAsia="微软雅黑" w:hAnsi="微软雅黑" w:cs="微软雅黑"/>
      <w:b/>
      <w:bCs/>
      <w:color w:val="5A6E8B" w:themeColor="text2" w:themeShade="BF"/>
      <w:sz w:val="22"/>
      <w:szCs w:val="22"/>
    </w:rPr>
  </w:style>
  <w:style w:type="paragraph" w:customStyle="1" w:styleId="aa">
    <w:name w:val="简历_内容主区_三级标题_段落"/>
    <w:qFormat/>
    <w:pPr>
      <w:adjustRightInd w:val="0"/>
      <w:snapToGrid w:val="0"/>
      <w:spacing w:line="264" w:lineRule="auto"/>
    </w:pPr>
    <w:rPr>
      <w:rFonts w:ascii="微软雅黑" w:eastAsia="微软雅黑" w:hAnsi="微软雅黑" w:cs="微软雅黑"/>
      <w:color w:val="595959" w:themeColor="text1" w:themeTint="A6"/>
      <w:sz w:val="22"/>
      <w:szCs w:val="22"/>
    </w:rPr>
  </w:style>
  <w:style w:type="paragraph" w:customStyle="1" w:styleId="ab">
    <w:name w:val="简历_内容主区_正文_段落"/>
    <w:qFormat/>
    <w:pPr>
      <w:adjustRightInd w:val="0"/>
      <w:snapToGrid w:val="0"/>
      <w:spacing w:line="267" w:lineRule="auto"/>
    </w:pPr>
    <w:rPr>
      <w:rFonts w:ascii="微软雅黑" w:eastAsia="微软雅黑" w:hAnsi="微软雅黑" w:cs="微软雅黑"/>
      <w:color w:val="595959" w:themeColor="text1" w:themeTint="A6"/>
      <w:sz w:val="22"/>
      <w:szCs w:val="22"/>
    </w:rPr>
  </w:style>
  <w:style w:type="character" w:customStyle="1" w:styleId="10">
    <w:name w:val="标题 1 字符"/>
    <w:basedOn w:val="a0"/>
    <w:link w:val="1"/>
    <w:rsid w:val="00893D87"/>
    <w:rPr>
      <w:b/>
      <w:bCs/>
      <w:kern w:val="44"/>
      <w:sz w:val="44"/>
      <w:szCs w:val="44"/>
    </w:rPr>
  </w:style>
  <w:style w:type="paragraph" w:styleId="ac">
    <w:name w:val="Title"/>
    <w:basedOn w:val="a"/>
    <w:next w:val="a"/>
    <w:link w:val="ad"/>
    <w:qFormat/>
    <w:rsid w:val="00893D8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d">
    <w:name w:val="标题 字符"/>
    <w:basedOn w:val="a0"/>
    <w:link w:val="ac"/>
    <w:rsid w:val="00893D87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ae">
    <w:name w:val="Strong"/>
    <w:basedOn w:val="a0"/>
    <w:uiPriority w:val="22"/>
    <w:qFormat/>
    <w:rsid w:val="00326BBD"/>
    <w:rPr>
      <w:b/>
      <w:bCs/>
    </w:rPr>
  </w:style>
  <w:style w:type="paragraph" w:styleId="af">
    <w:name w:val="List Paragraph"/>
    <w:basedOn w:val="a"/>
    <w:uiPriority w:val="99"/>
    <w:rsid w:val="00C05C0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4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6.sv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sv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9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33853;&#38634;\AppData\Roaming\kingsoft\office6\templates\download\c8d5a7f7c34e7ea070618b63e09150b7\&#24212;&#23626;&#29983;&#36890;&#29992;&#20010;&#20154;&#27714;&#32844;&#31616;&#21382;&#36816;&#33829;.docx" TargetMode="External"/></Relationships>
</file>

<file path=word/theme/theme1.xml><?xml version="1.0" encoding="utf-8"?>
<a:theme xmlns:a="http://schemas.openxmlformats.org/drawingml/2006/main" name="WPS">
  <a:themeElements>
    <a:clrScheme name="自定义 27">
      <a:dk1>
        <a:srgbClr val="000000"/>
      </a:dk1>
      <a:lt1>
        <a:srgbClr val="FFFFFF"/>
      </a:lt1>
      <a:dk2>
        <a:srgbClr val="8496AF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E6CBD97-9573-4F37-8DB2-EAAE48326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应届生通用个人求职简历运营.docx</Template>
  <TotalTime>442</TotalTime>
  <Pages>2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涅槃笙箫默</dc:creator>
  <cp:lastModifiedBy>T440</cp:lastModifiedBy>
  <cp:revision>45</cp:revision>
  <dcterms:created xsi:type="dcterms:W3CDTF">2025-07-28T05:09:00Z</dcterms:created>
  <dcterms:modified xsi:type="dcterms:W3CDTF">2026-06-25T09:32:00Z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eyJoZGlkIjoiN2VhZGUwOTRiM2U2Njk4ZmRiZWNiZmVkZTllMTRiNzciLCJ1c2VySWQiOiI5MDEwMDE4NjgifQ==</vt:lpwstr>
  </property>
  <property fmtid="{D5CDD505-2E9C-101B-9397-08002B2CF9AE}" pid="3" name="KSOProductBuildVer">
    <vt:lpwstr>2052-12.1.0.21541</vt:lpwstr>
  </property>
  <property fmtid="{D5CDD505-2E9C-101B-9397-08002B2CF9AE}" pid="4" name="ICV">
    <vt:lpwstr>E725073F201548EAB8E444761C85A0D2_13</vt:lpwstr>
  </property>
</Properties>
</file>