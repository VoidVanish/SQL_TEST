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CFD75" w14:textId="5A65B33B" w:rsidR="00A24582" w:rsidRDefault="00B63313" w:rsidP="00A24582">
      <w:pPr>
        <w:pStyle w:val="a5"/>
        <w:spacing w:before="156"/>
        <w:rPr>
          <w:rFonts w:ascii="MiSans" w:eastAsia="MiSans" w:hAnsi="MiSans" w:cs="MiSans"/>
          <w:sz w:val="24"/>
          <w:szCs w:val="24"/>
        </w:rPr>
      </w:pPr>
      <w:r>
        <w:rPr>
          <w:rStyle w:val="Char"/>
          <w:rFonts w:ascii="MiSans" w:eastAsia="MiSans" w:hAnsi="MiSans" w:cs="MiSans" w:hint="eastAsia"/>
        </w:rPr>
        <w:t>毛智明</w:t>
      </w:r>
      <w:r w:rsidR="00D85E69">
        <w:rPr>
          <w:rFonts w:ascii="MiSans" w:eastAsia="MiSans" w:hAnsi="MiSans" w:cs="MiSans" w:hint="eastAsia"/>
          <w:color w:val="404040" w:themeColor="text1" w:themeTint="BF"/>
        </w:rPr>
        <w:tab/>
      </w:r>
      <w:r>
        <w:rPr>
          <w:rStyle w:val="11"/>
          <w:rFonts w:ascii="MiSans" w:eastAsia="MiSans" w:hAnsi="MiSans" w:cs="MiSans" w:hint="eastAsia"/>
          <w:b/>
          <w:bCs/>
        </w:rPr>
        <w:t>求职意向：</w:t>
      </w:r>
      <w:r w:rsidR="00671A1C">
        <w:rPr>
          <w:rStyle w:val="11"/>
          <w:rFonts w:ascii="MiSans" w:eastAsia="MiSans" w:hAnsi="MiSans" w:cs="MiSans" w:hint="eastAsia"/>
          <w:b/>
          <w:bCs/>
        </w:rPr>
        <w:t>ET</w:t>
      </w:r>
      <w:r w:rsidR="00671A1C">
        <w:rPr>
          <w:rStyle w:val="11"/>
          <w:rFonts w:ascii="MiSans" w:eastAsia="MiSans" w:hAnsi="MiSans" w:cs="MiSans"/>
          <w:b/>
          <w:bCs/>
        </w:rPr>
        <w:t>L</w:t>
      </w:r>
      <w:r w:rsidR="00B469EF">
        <w:rPr>
          <w:rStyle w:val="11"/>
          <w:rFonts w:ascii="MiSans" w:eastAsia="MiSans" w:hAnsi="MiSans" w:cs="MiSans" w:hint="eastAsia"/>
          <w:b/>
          <w:bCs/>
        </w:rPr>
        <w:t>大数据</w:t>
      </w:r>
      <w:r>
        <w:rPr>
          <w:rStyle w:val="11"/>
          <w:rFonts w:ascii="MiSans" w:eastAsia="MiSans" w:hAnsi="MiSans" w:cs="MiSans" w:hint="eastAsia"/>
          <w:b/>
          <w:bCs/>
        </w:rPr>
        <w:t>工程师、</w:t>
      </w:r>
      <w:r w:rsidR="0075446F">
        <w:rPr>
          <w:rStyle w:val="11"/>
          <w:rFonts w:ascii="MiSans" w:eastAsia="MiSans" w:hAnsi="MiSans" w:cs="MiSans" w:hint="eastAsia"/>
          <w:b/>
          <w:bCs/>
        </w:rPr>
        <w:t>数据开发工程师、数据测试开发</w:t>
      </w:r>
      <w:bookmarkStart w:id="0" w:name="_GoBack"/>
      <w:bookmarkEnd w:id="0"/>
    </w:p>
    <w:p w14:paraId="42E0F601" w14:textId="02E8C543" w:rsidR="008F4203" w:rsidRDefault="006C4917" w:rsidP="0072667F">
      <w:pPr>
        <w:pStyle w:val="a6"/>
        <w:tabs>
          <w:tab w:val="clear" w:pos="3780"/>
          <w:tab w:val="left" w:pos="2900"/>
        </w:tabs>
        <w:rPr>
          <w:rFonts w:ascii="MiSans" w:eastAsia="MiSans" w:hAnsi="MiSans" w:cs="MiSans"/>
        </w:rPr>
      </w:pPr>
      <w:r>
        <w:rPr>
          <w:rStyle w:val="Char"/>
          <w:rFonts w:ascii="MiSans" w:eastAsia="MiSans" w:hAnsi="MiSans" w:cs="MiSans" w:hint="eastAsia"/>
          <w:noProof/>
        </w:rPr>
        <w:drawing>
          <wp:anchor distT="0" distB="0" distL="114300" distR="114300" simplePos="0" relativeHeight="251663360" behindDoc="0" locked="0" layoutInCell="1" allowOverlap="1" wp14:anchorId="30C2CC48" wp14:editId="16DF86B8">
            <wp:simplePos x="0" y="0"/>
            <wp:positionH relativeFrom="margin">
              <wp:posOffset>5241290</wp:posOffset>
            </wp:positionH>
            <wp:positionV relativeFrom="paragraph">
              <wp:posOffset>6350</wp:posOffset>
            </wp:positionV>
            <wp:extent cx="1397600" cy="1397000"/>
            <wp:effectExtent l="0" t="0" r="0" b="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E:/兼职/微信图片_20250726184844.jpg微信图片_2025072618484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753">
        <w:rPr>
          <w:rFonts w:ascii="MiSans" w:eastAsia="MiSans" w:hAnsi="MiSans" w:cs="MiSans" w:hint="eastAsia"/>
        </w:rPr>
        <w:t>学历：本科统招</w:t>
      </w:r>
      <w:r w:rsidR="00D85E69">
        <w:rPr>
          <w:rFonts w:ascii="MiSans" w:eastAsia="MiSans" w:hAnsi="MiSans" w:cs="MiSans" w:hint="eastAsia"/>
        </w:rPr>
        <w:tab/>
      </w:r>
      <w:r w:rsidR="00D85E69">
        <w:rPr>
          <w:rFonts w:ascii="MiSans" w:eastAsia="MiSans" w:hAnsi="MiSans" w:cs="MiSans" w:hint="eastAsia"/>
        </w:rPr>
        <w:tab/>
      </w:r>
      <w:r w:rsidR="0072667F">
        <w:rPr>
          <w:rFonts w:ascii="MiSans" w:eastAsia="MiSans" w:hAnsi="MiSans" w:cs="MiSans" w:hint="eastAsia"/>
        </w:rPr>
        <w:t>工作年限：三年</w:t>
      </w:r>
    </w:p>
    <w:p w14:paraId="4B4A6EB0" w14:textId="72CE5506" w:rsidR="008F4203" w:rsidRDefault="00D85E69" w:rsidP="009412DF">
      <w:pPr>
        <w:pStyle w:val="a6"/>
        <w:tabs>
          <w:tab w:val="clear" w:pos="3780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联系电话：</w:t>
      </w:r>
      <w:r w:rsidR="0072667F">
        <w:rPr>
          <w:rFonts w:ascii="MiSans" w:eastAsia="MiSans" w:hAnsi="MiSans" w:cs="MiSans"/>
        </w:rPr>
        <w:t xml:space="preserve">19924669034    </w:t>
      </w:r>
    </w:p>
    <w:p w14:paraId="4A9C5BE1" w14:textId="5D31B51F" w:rsidR="00E40943" w:rsidRDefault="009412DF" w:rsidP="00E40943">
      <w:pPr>
        <w:pStyle w:val="a6"/>
        <w:tabs>
          <w:tab w:val="clear" w:pos="3780"/>
          <w:tab w:val="left" w:pos="2900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专业证书：</w:t>
      </w:r>
      <w:r w:rsidR="00BF282C">
        <w:rPr>
          <w:rFonts w:ascii="MiSans" w:eastAsia="MiSans" w:hAnsi="MiSans" w:cs="MiSans" w:hint="eastAsia"/>
        </w:rPr>
        <w:t>英语</w:t>
      </w:r>
      <w:r>
        <w:rPr>
          <w:rFonts w:ascii="MiSans" w:eastAsia="MiSans" w:hAnsi="MiSans" w:cs="MiSans" w:hint="eastAsia"/>
        </w:rPr>
        <w:t>CET-4、计算机二级证书</w:t>
      </w:r>
    </w:p>
    <w:p w14:paraId="0185261D" w14:textId="289DD90C" w:rsidR="009412DF" w:rsidRDefault="003244F9" w:rsidP="00E40943">
      <w:pPr>
        <w:pStyle w:val="a6"/>
        <w:tabs>
          <w:tab w:val="clear" w:pos="3780"/>
          <w:tab w:val="left" w:pos="2900"/>
        </w:tabs>
        <w:ind w:firstLineChars="500" w:firstLine="1100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阿里云ECS认证</w:t>
      </w:r>
      <w:r w:rsidR="00E40943">
        <w:rPr>
          <w:rFonts w:ascii="MiSans" w:eastAsia="MiSans" w:hAnsi="MiSans" w:cs="MiSans" w:hint="eastAsia"/>
        </w:rPr>
        <w:t>、</w:t>
      </w:r>
      <w:proofErr w:type="gramStart"/>
      <w:r w:rsidR="00577AB9">
        <w:rPr>
          <w:rFonts w:ascii="MiSans" w:eastAsia="MiSans" w:hAnsi="MiSans" w:cs="MiSans" w:hint="eastAsia"/>
        </w:rPr>
        <w:t>帆软</w:t>
      </w:r>
      <w:proofErr w:type="spellStart"/>
      <w:proofErr w:type="gramEnd"/>
      <w:r w:rsidR="00577AB9" w:rsidRPr="007472AE">
        <w:rPr>
          <w:rFonts w:ascii="Consolas" w:hAnsi="Consolas"/>
          <w:color w:val="0F1115"/>
          <w:sz w:val="24"/>
          <w:szCs w:val="21"/>
          <w14:textFill>
            <w14:solidFill>
              <w14:srgbClr w14:val="0F1115">
                <w14:lumMod w14:val="65000"/>
                <w14:lumOff w14:val="35000"/>
              </w14:srgbClr>
            </w14:solidFill>
          </w14:textFill>
        </w:rPr>
        <w:t>FineReport</w:t>
      </w:r>
      <w:proofErr w:type="spellEnd"/>
    </w:p>
    <w:p w14:paraId="235786A6" w14:textId="77777777" w:rsidR="008F4203" w:rsidRDefault="00D85E69">
      <w:pPr>
        <w:pStyle w:val="a8"/>
        <w:spacing w:before="374" w:after="93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429D95E8" wp14:editId="328CB083">
                <wp:extent cx="6634480" cy="327660"/>
                <wp:effectExtent l="0" t="0" r="33020" b="15240"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5462" y="4054"/>
                          <a:chExt cx="10448" cy="516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5462" y="4054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8" name="直接连接符 8"/>
                          <wps:cNvCnPr>
                            <a:stCxn id="49" idx="3"/>
                          </wps:cNvCnPr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燕尾形 49"/>
                          <wps:cNvSpPr/>
                          <wps:spPr>
                            <a:xfrm>
                              <a:off x="5955" y="4060"/>
                              <a:ext cx="2127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3D40ED" w14:textId="77777777" w:rsidR="008F4203" w:rsidRDefault="00D85E6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B36639" w14:textId="77777777" w:rsidR="008F4203" w:rsidRDefault="008F42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5" name="https://img8.file.cache.docer.com/storage/official/image/2023/05/15/495f3a8c9009b12804a03db28a6b4c87.png" descr="eyJpZCI6MjE1ODAxMD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595" y="4123"/>
                            <a:ext cx="362" cy="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9D95E8" id="组合 37" o:spid="_x0000_s1026" style="width:522.4pt;height:25.8pt;mso-position-horizontal-relative:char;mso-position-vertical-relative:line" coordorigin="5462,4054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">
                <v:group id="组合 36" o:spid="_x0000_s1027" style="position:absolute;left:5462;top:4054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8" o:spid="_x0000_s1028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" strokecolor="#d8d8d8 [2732]" strokeweight="1pt">
                    <v:stroke joinstyle="miter"/>
                  </v:line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49" o:spid="_x0000_s1029" type="#_x0000_t55" style="position:absolute;left:5955;top:4060;width:2127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" adj="19868" fillcolor="white [3212]" strokecolor="#d8d8d8 [2732]" strokeweight="1pt">
                    <v:textbox inset="5mm,0,5mm,0">
                      <w:txbxContent>
                        <w:p w14:paraId="7A3D40ED" w14:textId="77777777" w:rsidR="008F4203" w:rsidRDefault="00D85E6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21" o:spid="_x0000_s1030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" adj="16626" fillcolor="#5a6e8b [2415]" stroked="f" strokeweight="1.5pt">
                    <v:textbox>
                      <w:txbxContent>
                        <w:p w14:paraId="1FB36639" w14:textId="77777777" w:rsidR="008F4203" w:rsidRDefault="008F420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ttps://img8.file.cache.docer.com/storage/official/image/2023/05/15/495f3a8c9009b12804a03db28a6b4c87.png" o:spid="_x0000_s1031" type="#_x0000_t75" alt="eyJpZCI6MjE1ODAxMDYsInJlc291cmNlX2tleSI6IjEwIn0K" style="position:absolute;left:5595;top:4123;width:362;height: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">
                  <v:imagedata r:id="rId12" o:title="eyJpZCI6MjE1ODAxMDYsInJlc291cmNlX2tleSI6IjEwIn0K"/>
                  <v:path arrowok="t"/>
                </v:shape>
                <w10:anchorlock/>
              </v:group>
            </w:pict>
          </mc:Fallback>
        </mc:AlternateContent>
      </w:r>
    </w:p>
    <w:p w14:paraId="3F06EBFE" w14:textId="6F3366DD" w:rsidR="00D50EDA" w:rsidRDefault="0072667F" w:rsidP="00306EAF">
      <w:pPr>
        <w:pStyle w:val="a9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</w:t>
      </w:r>
      <w:r>
        <w:rPr>
          <w:rFonts w:ascii="MiSans" w:eastAsia="MiSans" w:hAnsi="MiSans" w:cs="MiSans"/>
        </w:rPr>
        <w:t>019</w:t>
      </w:r>
      <w:r w:rsidR="00D85E69">
        <w:rPr>
          <w:rFonts w:ascii="MiSans" w:eastAsia="MiSans" w:hAnsi="MiSans" w:cs="MiSans" w:hint="eastAsia"/>
        </w:rPr>
        <w:t>年</w:t>
      </w:r>
      <w:r w:rsidR="008968A0">
        <w:rPr>
          <w:rFonts w:ascii="MiSans" w:eastAsia="MiSans" w:hAnsi="MiSans" w:cs="MiSans"/>
        </w:rPr>
        <w:t>7</w:t>
      </w:r>
      <w:r w:rsidR="00D85E69">
        <w:rPr>
          <w:rFonts w:ascii="MiSans" w:eastAsia="MiSans" w:hAnsi="MiSans" w:cs="MiSans" w:hint="eastAsia"/>
        </w:rPr>
        <w:t>月</w:t>
      </w:r>
      <w:r>
        <w:rPr>
          <w:rFonts w:ascii="MiSans" w:eastAsia="MiSans" w:hAnsi="MiSans" w:cs="MiSans" w:hint="eastAsia"/>
        </w:rPr>
        <w:t>-20</w:t>
      </w:r>
      <w:r>
        <w:rPr>
          <w:rFonts w:ascii="MiSans" w:eastAsia="MiSans" w:hAnsi="MiSans" w:cs="MiSans"/>
        </w:rPr>
        <w:t>23</w:t>
      </w:r>
      <w:r w:rsidR="00D85E69">
        <w:rPr>
          <w:rFonts w:ascii="MiSans" w:eastAsia="MiSans" w:hAnsi="MiSans" w:cs="MiSans" w:hint="eastAsia"/>
        </w:rPr>
        <w:t>年</w:t>
      </w:r>
      <w:r w:rsidR="00B743A0">
        <w:rPr>
          <w:rFonts w:ascii="MiSans" w:eastAsia="MiSans" w:hAnsi="MiSans" w:cs="MiSans"/>
        </w:rPr>
        <w:t>7</w:t>
      </w:r>
      <w:r w:rsidR="00D85E69">
        <w:rPr>
          <w:rFonts w:ascii="MiSans" w:eastAsia="MiSans" w:hAnsi="MiSans" w:cs="MiSans" w:hint="eastAsia"/>
        </w:rPr>
        <w:t>月</w:t>
      </w:r>
      <w:r w:rsidR="00D85E69">
        <w:rPr>
          <w:rFonts w:ascii="MiSans" w:eastAsia="MiSans" w:hAnsi="MiSans" w:cs="MiSans" w:hint="eastAsia"/>
        </w:rPr>
        <w:tab/>
      </w:r>
      <w:r>
        <w:rPr>
          <w:rFonts w:ascii="MiSans" w:eastAsia="MiSans" w:hAnsi="MiSans" w:cs="MiSans" w:hint="eastAsia"/>
        </w:rPr>
        <w:t>广东工业大学华立学院</w:t>
      </w:r>
      <w:r w:rsidR="00D85E69">
        <w:rPr>
          <w:rFonts w:ascii="MiSans" w:eastAsia="MiSans" w:hAnsi="MiSans" w:cs="MiSans" w:hint="eastAsia"/>
        </w:rPr>
        <w:tab/>
      </w:r>
      <w:r>
        <w:rPr>
          <w:rFonts w:ascii="MiSans" w:eastAsia="MiSans" w:hAnsi="MiSans" w:cs="MiSans" w:hint="eastAsia"/>
        </w:rPr>
        <w:t>网络工程</w:t>
      </w:r>
      <w:r w:rsidR="00D85E69">
        <w:rPr>
          <w:rFonts w:ascii="MiSans" w:eastAsia="MiSans" w:hAnsi="MiSans" w:cs="MiSans" w:hint="eastAsia"/>
        </w:rPr>
        <w:t>-本科</w:t>
      </w:r>
      <w:r w:rsidR="00D50EDA"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430A65C2" wp14:editId="00EE924E">
                <wp:extent cx="6634480" cy="327660"/>
                <wp:effectExtent l="0" t="0" r="33020" b="15240"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2622" y="11180"/>
                          <a:chExt cx="10448" cy="516"/>
                        </a:xfrm>
                      </wpg:grpSpPr>
                      <wpg:grpSp>
                        <wpg:cNvPr id="45" name="组合 38"/>
                        <wpg:cNvGrpSpPr/>
                        <wpg:grpSpPr>
                          <a:xfrm>
                            <a:off x="2622" y="11180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46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燕尾形 49"/>
                          <wps:cNvSpPr/>
                          <wps:spPr>
                            <a:xfrm>
                              <a:off x="5955" y="4060"/>
                              <a:ext cx="2134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1C1FB7" w14:textId="77777777" w:rsidR="00D50EDA" w:rsidRDefault="00D50EDA" w:rsidP="00D50EDA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DF99F0" w14:textId="77777777" w:rsidR="00D50EDA" w:rsidRDefault="00D50EDA" w:rsidP="00D50ED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1" name="https://img8.file.cache.docer.com/storage/official/image/2023/05/15/d5346592edf718b06f1b3b668229e2a6.png" descr="eyJpZCI6MzY1NjYwMS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57" y="11262"/>
                            <a:ext cx="354" cy="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0A65C2" id="组合 52" o:spid="_x0000_s1032" style="width:522.4pt;height:25.8pt;mso-position-horizontal-relative:char;mso-position-vertical-relative:line" coordorigin="2622,11180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">
                <v:group id="组合 38" o:spid="_x0000_s1033" style="position:absolute;left:2622;top:11180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直接连接符 8" o:spid="_x0000_s1034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" strokecolor="#d8d8d8 [2732]" strokeweight="1pt">
                    <v:stroke joinstyle="miter"/>
                  </v:line>
                  <v:shape id="燕尾形 49" o:spid="_x0000_s1035" type="#_x0000_t55" style="position:absolute;left:5955;top:4060;width:2134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" adj="19873" fillcolor="white [3212]" strokecolor="#d8d8d8 [2732]" strokeweight="1pt">
                    <v:textbox inset="5mm,0,5mm,0">
                      <w:txbxContent>
                        <w:p w14:paraId="0E1C1FB7" w14:textId="77777777" w:rsidR="00D50EDA" w:rsidRDefault="00D50EDA" w:rsidP="00D50EDA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个人技能</w:t>
                          </w:r>
                        </w:p>
                      </w:txbxContent>
                    </v:textbox>
                  </v:shape>
                  <v:shape id="燕尾形 21" o:spid="_x0000_s1036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" adj="16626" fillcolor="#5a6e8b [2415]" stroked="f" strokeweight="1.5pt">
                    <v:textbox>
                      <w:txbxContent>
                        <w:p w14:paraId="68DF99F0" w14:textId="77777777" w:rsidR="00D50EDA" w:rsidRDefault="00D50EDA" w:rsidP="00D50EDA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d5346592edf718b06f1b3b668229e2a6.png" o:spid="_x0000_s1037" type="#_x0000_t75" alt="eyJpZCI6MzY1NjYwMSwicmVzb3VyY2Vfa2V5IjoiMTAifQo=" style="position:absolute;left:2757;top:11262;width:354;height: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">
                  <v:imagedata r:id="rId15" o:title="eyJpZCI6MzY1NjYwMSwicmVzb3VyY2Vfa2V5IjoiMTAifQo="/>
                  <v:path arrowok="t"/>
                </v:shape>
                <w10:anchorlock/>
              </v:group>
            </w:pict>
          </mc:Fallback>
        </mc:AlternateContent>
      </w:r>
    </w:p>
    <w:p w14:paraId="0798333D" w14:textId="659C6AF9" w:rsidR="00AD026A" w:rsidRDefault="00AD026A" w:rsidP="000C4417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AD026A">
        <w:rPr>
          <w:rFonts w:ascii="MiSans" w:eastAsia="MiSans" w:hAnsi="MiSans" w:cs="MiSans" w:hint="eastAsia"/>
        </w:rPr>
        <w:t>熟悉</w:t>
      </w:r>
      <w:proofErr w:type="spellStart"/>
      <w:r w:rsidRPr="00AD026A">
        <w:rPr>
          <w:rFonts w:ascii="MiSans" w:eastAsia="MiSans" w:hAnsi="MiSans" w:cs="MiSans" w:hint="eastAsia"/>
        </w:rPr>
        <w:t>hadoop</w:t>
      </w:r>
      <w:proofErr w:type="spellEnd"/>
      <w:proofErr w:type="gramStart"/>
      <w:r w:rsidR="00BD7893">
        <w:rPr>
          <w:rFonts w:ascii="MiSans" w:eastAsia="MiSans" w:hAnsi="MiSans" w:cs="MiSans" w:hint="eastAsia"/>
        </w:rPr>
        <w:t>数仓工具</w:t>
      </w:r>
      <w:proofErr w:type="gramEnd"/>
      <w:r w:rsidR="00BD7893">
        <w:rPr>
          <w:rFonts w:ascii="MiSans" w:eastAsia="MiSans" w:hAnsi="MiSans" w:cs="MiSans" w:hint="eastAsia"/>
        </w:rPr>
        <w:t>，</w:t>
      </w:r>
      <w:r w:rsidR="001E0392">
        <w:rPr>
          <w:rFonts w:ascii="MiSans" w:eastAsia="MiSans" w:hAnsi="MiSans" w:cs="MiSans" w:hint="eastAsia"/>
        </w:rPr>
        <w:t>例如</w:t>
      </w:r>
      <w:proofErr w:type="spellStart"/>
      <w:r w:rsidR="00561070">
        <w:rPr>
          <w:rFonts w:ascii="MiSans" w:eastAsia="MiSans" w:hAnsi="MiSans" w:cs="MiSans"/>
        </w:rPr>
        <w:t>H</w:t>
      </w:r>
      <w:r w:rsidRPr="00AD026A">
        <w:rPr>
          <w:rFonts w:ascii="MiSans" w:eastAsia="MiSans" w:hAnsi="MiSans" w:cs="MiSans" w:hint="eastAsia"/>
        </w:rPr>
        <w:t>dfs</w:t>
      </w:r>
      <w:proofErr w:type="spellEnd"/>
      <w:r w:rsidR="001E0392">
        <w:rPr>
          <w:rFonts w:ascii="MiSans" w:eastAsia="MiSans" w:hAnsi="MiSans" w:cs="MiSans" w:hint="eastAsia"/>
        </w:rPr>
        <w:t>存储</w:t>
      </w:r>
      <w:r w:rsidRPr="00AD026A">
        <w:rPr>
          <w:rFonts w:ascii="MiSans" w:eastAsia="MiSans" w:hAnsi="MiSans" w:cs="MiSans" w:hint="eastAsia"/>
        </w:rPr>
        <w:t>、</w:t>
      </w:r>
      <w:proofErr w:type="spellStart"/>
      <w:r w:rsidRPr="00AD026A">
        <w:rPr>
          <w:rFonts w:ascii="MiSans" w:eastAsia="MiSans" w:hAnsi="MiSans" w:cs="MiSans" w:hint="eastAsia"/>
        </w:rPr>
        <w:t>MapReduce</w:t>
      </w:r>
      <w:proofErr w:type="spellEnd"/>
      <w:r w:rsidR="001E0392">
        <w:rPr>
          <w:rFonts w:ascii="MiSans" w:eastAsia="MiSans" w:hAnsi="MiSans" w:cs="MiSans" w:hint="eastAsia"/>
        </w:rPr>
        <w:t>计算引擎</w:t>
      </w:r>
      <w:r w:rsidRPr="00AD026A">
        <w:rPr>
          <w:rFonts w:ascii="MiSans" w:eastAsia="MiSans" w:hAnsi="MiSans" w:cs="MiSans" w:hint="eastAsia"/>
        </w:rPr>
        <w:t>、</w:t>
      </w:r>
      <w:r w:rsidR="00561070">
        <w:rPr>
          <w:rFonts w:ascii="MiSans" w:eastAsia="MiSans" w:hAnsi="MiSans" w:cs="MiSans" w:hint="eastAsia"/>
        </w:rPr>
        <w:t>Y</w:t>
      </w:r>
      <w:r w:rsidRPr="00AD026A">
        <w:rPr>
          <w:rFonts w:ascii="MiSans" w:eastAsia="MiSans" w:hAnsi="MiSans" w:cs="MiSans" w:hint="eastAsia"/>
        </w:rPr>
        <w:t>arn</w:t>
      </w:r>
      <w:r w:rsidR="001E0392">
        <w:rPr>
          <w:rFonts w:ascii="MiSans" w:eastAsia="MiSans" w:hAnsi="MiSans" w:cs="MiSans" w:hint="eastAsia"/>
        </w:rPr>
        <w:t>调度</w:t>
      </w:r>
      <w:r w:rsidR="00794235">
        <w:rPr>
          <w:rFonts w:ascii="MiSans" w:eastAsia="MiSans" w:hAnsi="MiSans" w:cs="MiSans" w:hint="eastAsia"/>
        </w:rPr>
        <w:t>及其工作原理和流程。</w:t>
      </w:r>
    </w:p>
    <w:p w14:paraId="5EC278AD" w14:textId="682BF3B3" w:rsidR="000C4417" w:rsidRPr="000C4417" w:rsidRDefault="000C4417" w:rsidP="000C4417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>
        <w:t>熟悉数据质量校验流程，包括数据量校验、字段完整性校验、主键唯一性校验、业务规则校验、</w:t>
      </w:r>
      <w:proofErr w:type="gramStart"/>
      <w:r>
        <w:t>跨层数据一致性</w:t>
      </w:r>
      <w:proofErr w:type="gramEnd"/>
      <w:r>
        <w:t>校验。</w:t>
      </w:r>
    </w:p>
    <w:p w14:paraId="629A5718" w14:textId="10CC20C6" w:rsidR="00030513" w:rsidRDefault="00106D58" w:rsidP="00AD026A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0C4417">
        <w:rPr>
          <w:rFonts w:ascii="MiSans" w:eastAsia="MiSans" w:hAnsi="MiSans" w:cs="MiSans" w:hint="eastAsia"/>
        </w:rPr>
        <w:t>熟悉Spark、Scala</w:t>
      </w:r>
      <w:r w:rsidR="002B3CF9" w:rsidRPr="000C4417">
        <w:rPr>
          <w:rFonts w:ascii="MiSans" w:eastAsia="MiSans" w:hAnsi="MiSans" w:cs="MiSans" w:hint="eastAsia"/>
        </w:rPr>
        <w:t>组件运行逻辑和基本</w:t>
      </w:r>
      <w:proofErr w:type="spellStart"/>
      <w:r w:rsidR="002B3CF9" w:rsidRPr="000C4417">
        <w:rPr>
          <w:rFonts w:ascii="MiSans" w:eastAsia="MiSans" w:hAnsi="MiSans" w:cs="MiSans" w:hint="eastAsia"/>
        </w:rPr>
        <w:t>sql</w:t>
      </w:r>
      <w:proofErr w:type="spellEnd"/>
      <w:r w:rsidR="002B3CF9" w:rsidRPr="000C4417">
        <w:rPr>
          <w:rFonts w:ascii="MiSans" w:eastAsia="MiSans" w:hAnsi="MiSans" w:cs="MiSans" w:hint="eastAsia"/>
        </w:rPr>
        <w:t>编程；</w:t>
      </w:r>
      <w:r w:rsidR="00AD026A" w:rsidRPr="000C4417">
        <w:rPr>
          <w:rFonts w:ascii="MiSans" w:eastAsia="MiSans" w:hAnsi="MiSans" w:cs="MiSans" w:hint="eastAsia"/>
        </w:rPr>
        <w:t>熟悉hive生态包括</w:t>
      </w:r>
      <w:proofErr w:type="spellStart"/>
      <w:r w:rsidR="002F062E" w:rsidRPr="000C4417">
        <w:rPr>
          <w:rFonts w:ascii="MiSans" w:eastAsia="MiSans" w:hAnsi="MiSans" w:cs="MiSans" w:hint="eastAsia"/>
        </w:rPr>
        <w:t>H</w:t>
      </w:r>
      <w:r w:rsidR="00AD026A" w:rsidRPr="000C4417">
        <w:rPr>
          <w:rFonts w:ascii="MiSans" w:eastAsia="MiSans" w:hAnsi="MiSans" w:cs="MiSans" w:hint="eastAsia"/>
        </w:rPr>
        <w:t>ivesql</w:t>
      </w:r>
      <w:proofErr w:type="spellEnd"/>
      <w:r w:rsidR="00E33F44" w:rsidRPr="000C4417">
        <w:rPr>
          <w:rFonts w:ascii="MiSans" w:eastAsia="MiSans" w:hAnsi="MiSans" w:cs="MiSans"/>
        </w:rPr>
        <w:t xml:space="preserve"> </w:t>
      </w:r>
      <w:r w:rsidR="00E33F44" w:rsidRPr="000C4417">
        <w:rPr>
          <w:rFonts w:ascii="MiSans" w:eastAsia="MiSans" w:hAnsi="MiSans" w:cs="MiSans" w:hint="eastAsia"/>
        </w:rPr>
        <w:t>SQL</w:t>
      </w:r>
      <w:r w:rsidR="00AA6E5A" w:rsidRPr="000C4417">
        <w:rPr>
          <w:rFonts w:ascii="MiSans" w:eastAsia="MiSans" w:hAnsi="MiSans" w:cs="MiSans" w:hint="eastAsia"/>
        </w:rPr>
        <w:t>解析语言；利用</w:t>
      </w:r>
      <w:r w:rsidR="002F062E" w:rsidRPr="000C4417">
        <w:rPr>
          <w:rFonts w:ascii="MiSans" w:eastAsia="MiSans" w:hAnsi="MiSans" w:cs="MiSans" w:hint="eastAsia"/>
        </w:rPr>
        <w:t>H</w:t>
      </w:r>
      <w:r w:rsidR="00AA6E5A" w:rsidRPr="000C4417">
        <w:rPr>
          <w:rFonts w:ascii="MiSans" w:eastAsia="MiSans" w:hAnsi="MiSans" w:cs="MiSans" w:hint="eastAsia"/>
        </w:rPr>
        <w:t>ive进行内存</w:t>
      </w:r>
      <w:r w:rsidR="00AD026A" w:rsidRPr="000C4417">
        <w:rPr>
          <w:rFonts w:ascii="MiSans" w:eastAsia="MiSans" w:hAnsi="MiSans" w:cs="MiSans" w:hint="eastAsia"/>
        </w:rPr>
        <w:t>调优</w:t>
      </w:r>
      <w:r w:rsidR="00AA6E5A" w:rsidRPr="000C4417">
        <w:rPr>
          <w:rFonts w:ascii="MiSans" w:eastAsia="MiSans" w:hAnsi="MiSans" w:cs="MiSans" w:hint="eastAsia"/>
        </w:rPr>
        <w:t>，</w:t>
      </w:r>
      <w:r w:rsidR="00FC4A45" w:rsidRPr="000C4417">
        <w:rPr>
          <w:rFonts w:ascii="MiSans" w:eastAsia="MiSans" w:hAnsi="MiSans" w:cs="MiSans" w:hint="eastAsia"/>
        </w:rPr>
        <w:t>防止出现数据倾斜等占用内存的问题。</w:t>
      </w:r>
    </w:p>
    <w:p w14:paraId="0FB29593" w14:textId="6034FD16" w:rsidR="00AD026A" w:rsidRDefault="00AD026A" w:rsidP="00AD026A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0C4417">
        <w:rPr>
          <w:rFonts w:ascii="MiSans" w:eastAsia="MiSans" w:hAnsi="MiSans" w:cs="MiSans" w:hint="eastAsia"/>
        </w:rPr>
        <w:t>熟悉</w:t>
      </w:r>
      <w:proofErr w:type="spellStart"/>
      <w:r w:rsidRPr="000C4417">
        <w:rPr>
          <w:rFonts w:ascii="MiSans" w:eastAsia="MiSans" w:hAnsi="MiSans" w:cs="MiSans" w:hint="eastAsia"/>
        </w:rPr>
        <w:t>liunx</w:t>
      </w:r>
      <w:proofErr w:type="spellEnd"/>
      <w:r w:rsidRPr="000C4417">
        <w:rPr>
          <w:rFonts w:ascii="MiSans" w:eastAsia="MiSans" w:hAnsi="MiSans" w:cs="MiSans" w:hint="eastAsia"/>
        </w:rPr>
        <w:t>操作系统</w:t>
      </w:r>
      <w:r w:rsidR="00BB3E11" w:rsidRPr="000C4417">
        <w:rPr>
          <w:rFonts w:ascii="MiSans" w:eastAsia="MiSans" w:hAnsi="MiSans" w:cs="MiSans" w:hint="eastAsia"/>
        </w:rPr>
        <w:t>（</w:t>
      </w:r>
      <w:r w:rsidR="00BB3E11" w:rsidRPr="000C4417">
        <w:rPr>
          <w:rFonts w:ascii="MiSans" w:eastAsia="MiSans" w:hAnsi="MiSans" w:cs="MiSans"/>
        </w:rPr>
        <w:t>C</w:t>
      </w:r>
      <w:r w:rsidR="00BB3E11" w:rsidRPr="000C4417">
        <w:rPr>
          <w:rFonts w:ascii="MiSans" w:eastAsia="MiSans" w:hAnsi="MiSans" w:cs="MiSans" w:hint="eastAsia"/>
        </w:rPr>
        <w:t>entos、乌班图）及操作命令（文件、进程、权限、</w:t>
      </w:r>
      <w:proofErr w:type="spellStart"/>
      <w:r w:rsidR="00BB3E11" w:rsidRPr="000C4417">
        <w:rPr>
          <w:rFonts w:ascii="MiSans" w:eastAsia="MiSans" w:hAnsi="MiSans" w:cs="MiSans" w:hint="eastAsia"/>
        </w:rPr>
        <w:t>grep</w:t>
      </w:r>
      <w:proofErr w:type="spellEnd"/>
      <w:r w:rsidR="00BB3E11" w:rsidRPr="000C4417">
        <w:rPr>
          <w:rFonts w:ascii="MiSans" w:eastAsia="MiSans" w:hAnsi="MiSans" w:cs="MiSans" w:hint="eastAsia"/>
        </w:rPr>
        <w:t>、</w:t>
      </w:r>
      <w:proofErr w:type="spellStart"/>
      <w:r w:rsidR="00BB3E11" w:rsidRPr="000C4417">
        <w:rPr>
          <w:rFonts w:ascii="MiSans" w:eastAsia="MiSans" w:hAnsi="MiSans" w:cs="MiSans" w:hint="eastAsia"/>
        </w:rPr>
        <w:t>awk</w:t>
      </w:r>
      <w:proofErr w:type="spellEnd"/>
      <w:r w:rsidR="00BB3E11" w:rsidRPr="000C4417">
        <w:rPr>
          <w:rFonts w:ascii="MiSans" w:eastAsia="MiSans" w:hAnsi="MiSans" w:cs="MiSans" w:hint="eastAsia"/>
        </w:rPr>
        <w:t>等）</w:t>
      </w:r>
      <w:r w:rsidR="00DC4758" w:rsidRPr="000C4417">
        <w:rPr>
          <w:rFonts w:ascii="MiSans" w:eastAsia="MiSans" w:hAnsi="MiSans" w:cs="MiSans" w:hint="eastAsia"/>
        </w:rPr>
        <w:t>，编写</w:t>
      </w:r>
      <w:r w:rsidR="00DC4758" w:rsidRPr="000C4417">
        <w:rPr>
          <w:rFonts w:ascii="MiSans" w:eastAsia="MiSans" w:hAnsi="MiSans" w:cs="MiSans"/>
        </w:rPr>
        <w:t>S</w:t>
      </w:r>
      <w:r w:rsidR="00DC4758" w:rsidRPr="000C4417">
        <w:rPr>
          <w:rFonts w:ascii="MiSans" w:eastAsia="MiSans" w:hAnsi="MiSans" w:cs="MiSans" w:hint="eastAsia"/>
        </w:rPr>
        <w:t>hell脚本，实现函数定义、数据批量抽取等。</w:t>
      </w:r>
    </w:p>
    <w:p w14:paraId="2F5BA22F" w14:textId="1582512A" w:rsidR="00106D58" w:rsidRDefault="00AD026A" w:rsidP="00AD026A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0C4417">
        <w:rPr>
          <w:rFonts w:ascii="MiSans" w:eastAsia="MiSans" w:hAnsi="MiSans" w:cs="MiSans" w:hint="eastAsia"/>
        </w:rPr>
        <w:t>熟悉</w:t>
      </w:r>
      <w:r w:rsidR="004379D2" w:rsidRPr="000C4417">
        <w:rPr>
          <w:rFonts w:ascii="MiSans" w:eastAsia="MiSans" w:hAnsi="MiSans" w:cs="MiSans" w:hint="eastAsia"/>
        </w:rPr>
        <w:t>ETL</w:t>
      </w:r>
      <w:r w:rsidR="009D6B9E" w:rsidRPr="000C4417">
        <w:rPr>
          <w:rFonts w:ascii="MiSans" w:eastAsia="MiSans" w:hAnsi="MiSans" w:cs="MiSans" w:hint="eastAsia"/>
        </w:rPr>
        <w:t>工具</w:t>
      </w:r>
      <w:r w:rsidR="00362CAA" w:rsidRPr="000C4417">
        <w:rPr>
          <w:rFonts w:ascii="MiSans" w:eastAsia="MiSans" w:hAnsi="MiSans" w:cs="MiSans" w:hint="eastAsia"/>
        </w:rPr>
        <w:t>，例如</w:t>
      </w:r>
      <w:proofErr w:type="spellStart"/>
      <w:r w:rsidR="00030513" w:rsidRPr="000C4417">
        <w:rPr>
          <w:rFonts w:ascii="MiSans" w:eastAsia="MiSans" w:hAnsi="MiSans" w:cs="MiSans"/>
        </w:rPr>
        <w:t>D</w:t>
      </w:r>
      <w:r w:rsidR="00030513" w:rsidRPr="000C4417">
        <w:rPr>
          <w:rFonts w:ascii="MiSans" w:eastAsia="MiSans" w:hAnsi="MiSans" w:cs="MiSans" w:hint="eastAsia"/>
        </w:rPr>
        <w:t>ataX</w:t>
      </w:r>
      <w:proofErr w:type="spellEnd"/>
      <w:r w:rsidR="00030513" w:rsidRPr="000C4417">
        <w:rPr>
          <w:rFonts w:ascii="MiSans" w:eastAsia="MiSans" w:hAnsi="MiSans" w:cs="MiSans"/>
        </w:rPr>
        <w:t xml:space="preserve"> </w:t>
      </w:r>
      <w:r w:rsidR="00030513" w:rsidRPr="000C4417">
        <w:rPr>
          <w:rFonts w:ascii="MiSans" w:eastAsia="MiSans" w:hAnsi="MiSans" w:cs="MiSans" w:hint="eastAsia"/>
        </w:rPr>
        <w:t>、</w:t>
      </w:r>
      <w:r w:rsidR="00362CAA" w:rsidRPr="000C4417">
        <w:rPr>
          <w:rFonts w:ascii="MiSans" w:eastAsia="MiSans" w:hAnsi="MiSans" w:cs="MiSans"/>
        </w:rPr>
        <w:t>K</w:t>
      </w:r>
      <w:r w:rsidR="00362CAA" w:rsidRPr="000C4417">
        <w:rPr>
          <w:rFonts w:ascii="MiSans" w:eastAsia="MiSans" w:hAnsi="MiSans" w:cs="MiSans" w:hint="eastAsia"/>
        </w:rPr>
        <w:t>ettle、</w:t>
      </w:r>
      <w:proofErr w:type="spellStart"/>
      <w:r w:rsidR="00362CAA" w:rsidRPr="000C4417">
        <w:rPr>
          <w:rFonts w:ascii="MiSans" w:eastAsia="MiSans" w:hAnsi="MiSans" w:cs="MiSans"/>
        </w:rPr>
        <w:t>S</w:t>
      </w:r>
      <w:r w:rsidR="00362CAA" w:rsidRPr="000C4417">
        <w:rPr>
          <w:rFonts w:ascii="MiSans" w:eastAsia="MiSans" w:hAnsi="MiSans" w:cs="MiSans" w:hint="eastAsia"/>
        </w:rPr>
        <w:t>qoop</w:t>
      </w:r>
      <w:proofErr w:type="spellEnd"/>
      <w:r w:rsidR="009D6B9E" w:rsidRPr="000C4417">
        <w:rPr>
          <w:rFonts w:ascii="MiSans" w:eastAsia="MiSans" w:hAnsi="MiSans" w:cs="MiSans" w:hint="eastAsia"/>
        </w:rPr>
        <w:t>，使用ETL工具完成</w:t>
      </w:r>
      <w:r w:rsidR="00303390" w:rsidRPr="000C4417">
        <w:rPr>
          <w:rFonts w:ascii="MiSans" w:eastAsia="MiSans" w:hAnsi="MiSans" w:cs="MiSans" w:hint="eastAsia"/>
        </w:rPr>
        <w:t>多</w:t>
      </w:r>
      <w:proofErr w:type="gramStart"/>
      <w:r w:rsidR="009D6B9E" w:rsidRPr="000C4417">
        <w:rPr>
          <w:rFonts w:ascii="MiSans" w:eastAsia="MiSans" w:hAnsi="MiSans" w:cs="MiSans" w:hint="eastAsia"/>
        </w:rPr>
        <w:t>源数据</w:t>
      </w:r>
      <w:proofErr w:type="gramEnd"/>
      <w:r w:rsidR="009D6B9E" w:rsidRPr="000C4417">
        <w:rPr>
          <w:rFonts w:ascii="MiSans" w:eastAsia="MiSans" w:hAnsi="MiSans" w:cs="MiSans" w:hint="eastAsia"/>
        </w:rPr>
        <w:t>抽取</w:t>
      </w:r>
      <w:r w:rsidR="00B12367" w:rsidRPr="000C4417">
        <w:rPr>
          <w:rFonts w:ascii="MiSans" w:eastAsia="MiSans" w:hAnsi="MiSans" w:cs="MiSans" w:hint="eastAsia"/>
        </w:rPr>
        <w:t>（</w:t>
      </w:r>
      <w:r w:rsidR="00B12367" w:rsidRPr="000C4417">
        <w:rPr>
          <w:rFonts w:ascii="MiSans" w:eastAsia="MiSans" w:hAnsi="MiSans" w:cs="MiSans"/>
        </w:rPr>
        <w:t>Extract</w:t>
      </w:r>
      <w:r w:rsidR="00B12367" w:rsidRPr="000C4417">
        <w:rPr>
          <w:rFonts w:ascii="MiSans" w:eastAsia="MiSans" w:hAnsi="MiSans" w:cs="MiSans" w:hint="eastAsia"/>
        </w:rPr>
        <w:t>）</w:t>
      </w:r>
      <w:r w:rsidR="009D6B9E" w:rsidRPr="000C4417">
        <w:rPr>
          <w:rFonts w:ascii="MiSans" w:eastAsia="MiSans" w:hAnsi="MiSans" w:cs="MiSans" w:hint="eastAsia"/>
        </w:rPr>
        <w:t>、转换</w:t>
      </w:r>
      <w:r w:rsidR="00B12367" w:rsidRPr="000C4417">
        <w:rPr>
          <w:rFonts w:ascii="MiSans" w:eastAsia="MiSans" w:hAnsi="MiSans" w:cs="MiSans" w:hint="eastAsia"/>
        </w:rPr>
        <w:t>（</w:t>
      </w:r>
      <w:r w:rsidR="00B12367" w:rsidRPr="000C4417">
        <w:rPr>
          <w:rFonts w:ascii="MiSans" w:eastAsia="MiSans" w:hAnsi="MiSans" w:cs="MiSans"/>
        </w:rPr>
        <w:t>Transform</w:t>
      </w:r>
      <w:r w:rsidR="00B12367" w:rsidRPr="000C4417">
        <w:rPr>
          <w:rFonts w:ascii="MiSans" w:eastAsia="MiSans" w:hAnsi="MiSans" w:cs="MiSans" w:hint="eastAsia"/>
        </w:rPr>
        <w:t>）</w:t>
      </w:r>
      <w:r w:rsidR="00040F6F" w:rsidRPr="000C4417">
        <w:rPr>
          <w:rFonts w:ascii="MiSans" w:eastAsia="MiSans" w:hAnsi="MiSans" w:cs="MiSans" w:hint="eastAsia"/>
        </w:rPr>
        <w:t>等</w:t>
      </w:r>
      <w:r w:rsidR="00957502" w:rsidRPr="000C4417">
        <w:rPr>
          <w:rFonts w:ascii="MiSans" w:eastAsia="MiSans" w:hAnsi="MiSans" w:cs="MiSans" w:hint="eastAsia"/>
        </w:rPr>
        <w:t>。</w:t>
      </w:r>
    </w:p>
    <w:p w14:paraId="23610A10" w14:textId="496CC448" w:rsidR="00AD026A" w:rsidRDefault="00AD026A" w:rsidP="00FE5947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0C4417">
        <w:rPr>
          <w:rFonts w:ascii="MiSans" w:eastAsia="MiSans" w:hAnsi="MiSans" w:cs="MiSans" w:hint="eastAsia"/>
        </w:rPr>
        <w:t>熟练使用数据库</w:t>
      </w:r>
      <w:r w:rsidR="00BC5A86" w:rsidRPr="000C4417">
        <w:rPr>
          <w:rFonts w:ascii="MiSans" w:eastAsia="MiSans" w:hAnsi="MiSans" w:cs="MiSans" w:hint="eastAsia"/>
        </w:rPr>
        <w:t xml:space="preserve"> ORACLE</w:t>
      </w:r>
      <w:r w:rsidR="00372DBB" w:rsidRPr="000C4417">
        <w:rPr>
          <w:rFonts w:ascii="MiSans" w:eastAsia="MiSans" w:hAnsi="MiSans" w:cs="MiSans" w:hint="eastAsia"/>
        </w:rPr>
        <w:t>、</w:t>
      </w:r>
      <w:r w:rsidRPr="000C4417">
        <w:rPr>
          <w:rFonts w:ascii="MiSans" w:eastAsia="MiSans" w:hAnsi="MiSans" w:cs="MiSans" w:hint="eastAsia"/>
        </w:rPr>
        <w:t>存储过程（</w:t>
      </w:r>
      <w:r w:rsidR="00704194" w:rsidRPr="000C4417">
        <w:rPr>
          <w:rFonts w:ascii="MiSans" w:eastAsia="MiSans" w:hAnsi="MiSans" w:cs="MiSans" w:hint="eastAsia"/>
        </w:rPr>
        <w:t>PL/SQL</w:t>
      </w:r>
      <w:r w:rsidR="003876CB" w:rsidRPr="000C4417">
        <w:rPr>
          <w:rFonts w:ascii="MiSans" w:eastAsia="MiSans" w:hAnsi="MiSans" w:cs="MiSans" w:hint="eastAsia"/>
        </w:rPr>
        <w:t>编写），</w:t>
      </w:r>
      <w:r w:rsidR="00FE5947" w:rsidRPr="000C4417">
        <w:rPr>
          <w:rFonts w:ascii="MiSans" w:eastAsia="MiSans" w:hAnsi="MiSans" w:cs="MiSans" w:hint="eastAsia"/>
        </w:rPr>
        <w:t>能够根据业务要求编写复杂的SQL语句、存储过程、自定义函数，实现数据的抽取、转换、清洗</w:t>
      </w:r>
      <w:r w:rsidR="002F1C95" w:rsidRPr="000C4417">
        <w:rPr>
          <w:rFonts w:ascii="MiSans" w:eastAsia="MiSans" w:hAnsi="MiSans" w:cs="MiSans" w:hint="eastAsia"/>
        </w:rPr>
        <w:t>。</w:t>
      </w:r>
    </w:p>
    <w:p w14:paraId="5CCBDF41" w14:textId="356A97EA" w:rsidR="00814A6F" w:rsidRDefault="00B03577" w:rsidP="00AD026A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0C4417">
        <w:rPr>
          <w:rFonts w:ascii="MiSans" w:eastAsia="MiSans" w:hAnsi="MiSans" w:cs="MiSans" w:hint="eastAsia"/>
        </w:rPr>
        <w:t>熟悉</w:t>
      </w:r>
      <w:proofErr w:type="spellStart"/>
      <w:r w:rsidR="006D6EDE" w:rsidRPr="000C4417">
        <w:rPr>
          <w:rFonts w:ascii="MiSans" w:eastAsia="MiSans" w:hAnsi="MiSans" w:cs="MiSans"/>
        </w:rPr>
        <w:t>DolphinScheduler</w:t>
      </w:r>
      <w:proofErr w:type="spellEnd"/>
      <w:r w:rsidR="006D6EDE" w:rsidRPr="000C4417">
        <w:rPr>
          <w:rFonts w:ascii="MiSans" w:eastAsia="MiSans" w:hAnsi="MiSans" w:cs="MiSans" w:hint="eastAsia"/>
        </w:rPr>
        <w:t>等</w:t>
      </w:r>
      <w:r w:rsidR="00514D3D" w:rsidRPr="000C4417">
        <w:rPr>
          <w:rFonts w:ascii="MiSans" w:eastAsia="MiSans" w:hAnsi="MiSans" w:cs="MiSans" w:hint="eastAsia"/>
        </w:rPr>
        <w:t>任务</w:t>
      </w:r>
      <w:r w:rsidR="00B40C9C" w:rsidRPr="000C4417">
        <w:rPr>
          <w:rFonts w:ascii="MiSans" w:eastAsia="MiSans" w:hAnsi="MiSans" w:cs="MiSans" w:hint="eastAsia"/>
        </w:rPr>
        <w:t>调度</w:t>
      </w:r>
      <w:r w:rsidR="006D6EDE" w:rsidRPr="000C4417">
        <w:rPr>
          <w:rFonts w:ascii="MiSans" w:eastAsia="MiSans" w:hAnsi="MiSans" w:cs="MiSans" w:hint="eastAsia"/>
        </w:rPr>
        <w:t>的工具，</w:t>
      </w:r>
      <w:r w:rsidR="00D114D9" w:rsidRPr="000C4417">
        <w:rPr>
          <w:rFonts w:ascii="MiSans" w:eastAsia="MiSans" w:hAnsi="MiSans" w:cs="MiSans" w:hint="eastAsia"/>
        </w:rPr>
        <w:t>实现</w:t>
      </w:r>
      <w:r w:rsidR="00FE5AD9" w:rsidRPr="000C4417">
        <w:rPr>
          <w:rFonts w:ascii="MiSans" w:eastAsia="MiSans" w:hAnsi="MiSans" w:cs="MiSans" w:hint="eastAsia"/>
        </w:rPr>
        <w:t>任务</w:t>
      </w:r>
      <w:r w:rsidR="00D114D9" w:rsidRPr="000C4417">
        <w:rPr>
          <w:rFonts w:ascii="MiSans" w:eastAsia="MiSans" w:hAnsi="MiSans" w:cs="MiSans" w:hint="eastAsia"/>
        </w:rPr>
        <w:t>定时</w:t>
      </w:r>
      <w:r w:rsidR="008D42D0" w:rsidRPr="000C4417">
        <w:rPr>
          <w:rFonts w:ascii="MiSans" w:eastAsia="MiSans" w:hAnsi="MiSans" w:cs="MiSans" w:hint="eastAsia"/>
        </w:rPr>
        <w:t>与</w:t>
      </w:r>
      <w:r w:rsidR="00E646B8" w:rsidRPr="000C4417">
        <w:rPr>
          <w:rFonts w:ascii="MiSans" w:eastAsia="MiSans" w:hAnsi="MiSans" w:cs="MiSans" w:hint="eastAsia"/>
        </w:rPr>
        <w:t>多</w:t>
      </w:r>
      <w:r w:rsidR="008D42D0" w:rsidRPr="000C4417">
        <w:rPr>
          <w:rFonts w:ascii="MiSans" w:eastAsia="MiSans" w:hAnsi="MiSans" w:cs="MiSans" w:hint="eastAsia"/>
        </w:rPr>
        <w:t>任务依赖的调度。</w:t>
      </w:r>
    </w:p>
    <w:p w14:paraId="07786F75" w14:textId="77777777" w:rsidR="000C4417" w:rsidRDefault="00814A6F" w:rsidP="00AD026A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0C4417">
        <w:rPr>
          <w:rFonts w:ascii="MiSans" w:eastAsia="MiSans" w:hAnsi="MiSans" w:cs="MiSans" w:hint="eastAsia"/>
        </w:rPr>
        <w:t>熟悉</w:t>
      </w:r>
      <w:r w:rsidR="00B03577" w:rsidRPr="000C4417">
        <w:rPr>
          <w:rFonts w:ascii="MiSans" w:eastAsia="MiSans" w:hAnsi="MiSans" w:cs="MiSans" w:hint="eastAsia"/>
        </w:rPr>
        <w:t>阿里云</w:t>
      </w:r>
      <w:proofErr w:type="spellStart"/>
      <w:r w:rsidR="00DE7BE7" w:rsidRPr="000C4417">
        <w:rPr>
          <w:rFonts w:ascii="MiSans" w:eastAsia="MiSans" w:hAnsi="MiSans" w:cs="MiSans" w:hint="eastAsia"/>
        </w:rPr>
        <w:t>MaxCompute</w:t>
      </w:r>
      <w:proofErr w:type="spellEnd"/>
      <w:proofErr w:type="gramStart"/>
      <w:r w:rsidR="00DE7BE7" w:rsidRPr="000C4417">
        <w:rPr>
          <w:rFonts w:ascii="MiSans" w:eastAsia="MiSans" w:hAnsi="MiSans" w:cs="MiSans" w:hint="eastAsia"/>
        </w:rPr>
        <w:t>云处理</w:t>
      </w:r>
      <w:proofErr w:type="gramEnd"/>
      <w:r w:rsidR="00DE7BE7" w:rsidRPr="000C4417">
        <w:rPr>
          <w:rFonts w:ascii="MiSans" w:eastAsia="MiSans" w:hAnsi="MiSans" w:cs="MiSans" w:hint="eastAsia"/>
        </w:rPr>
        <w:t>平台，实现对数据库的连接、数据的抽取、调度等。</w:t>
      </w:r>
    </w:p>
    <w:p w14:paraId="526B4F50" w14:textId="6A998A24" w:rsidR="008C782C" w:rsidRDefault="00AD026A" w:rsidP="00AD026A">
      <w:pPr>
        <w:pStyle w:val="ab"/>
        <w:numPr>
          <w:ilvl w:val="0"/>
          <w:numId w:val="20"/>
        </w:numPr>
        <w:rPr>
          <w:rFonts w:ascii="MiSans" w:eastAsia="MiSans" w:hAnsi="MiSans" w:cs="MiSans"/>
        </w:rPr>
      </w:pPr>
      <w:r w:rsidRPr="000C4417">
        <w:rPr>
          <w:rFonts w:ascii="MiSans" w:eastAsia="MiSans" w:hAnsi="MiSans" w:cs="MiSans" w:hint="eastAsia"/>
        </w:rPr>
        <w:t xml:space="preserve">熟悉可视化工具 </w:t>
      </w:r>
      <w:proofErr w:type="gramStart"/>
      <w:r w:rsidRPr="000C4417">
        <w:rPr>
          <w:rFonts w:ascii="MiSans" w:eastAsia="MiSans" w:hAnsi="MiSans" w:cs="MiSans" w:hint="eastAsia"/>
        </w:rPr>
        <w:t>帆软</w:t>
      </w:r>
      <w:proofErr w:type="spellStart"/>
      <w:proofErr w:type="gramEnd"/>
      <w:r w:rsidR="00862F56" w:rsidRPr="000C4417">
        <w:rPr>
          <w:rFonts w:ascii="MiSans" w:eastAsia="MiSans" w:hAnsi="MiSans" w:cs="MiSans" w:hint="eastAsia"/>
        </w:rPr>
        <w:t>F</w:t>
      </w:r>
      <w:r w:rsidRPr="000C4417">
        <w:rPr>
          <w:rFonts w:ascii="MiSans" w:eastAsia="MiSans" w:hAnsi="MiSans" w:cs="MiSans" w:hint="eastAsia"/>
        </w:rPr>
        <w:t>inereport</w:t>
      </w:r>
      <w:proofErr w:type="spellEnd"/>
      <w:r w:rsidRPr="000C4417">
        <w:rPr>
          <w:rFonts w:ascii="MiSans" w:eastAsia="MiSans" w:hAnsi="MiSans" w:cs="MiSans" w:hint="eastAsia"/>
        </w:rPr>
        <w:t>、</w:t>
      </w:r>
      <w:r w:rsidR="0062239B" w:rsidRPr="000C4417">
        <w:rPr>
          <w:rFonts w:ascii="MiSans" w:eastAsia="MiSans" w:hAnsi="MiSans" w:cs="MiSans"/>
        </w:rPr>
        <w:t>Quick BI</w:t>
      </w:r>
      <w:r w:rsidR="008C782C" w:rsidRPr="000C4417">
        <w:rPr>
          <w:rFonts w:ascii="MiSans" w:eastAsia="MiSans" w:hAnsi="MiSans" w:cs="MiSans" w:hint="eastAsia"/>
        </w:rPr>
        <w:t>，使数据实现图形化展示。</w:t>
      </w:r>
    </w:p>
    <w:p w14:paraId="46D6CD3B" w14:textId="0C33E1C5" w:rsidR="00D50EDA" w:rsidRDefault="00D85E69" w:rsidP="000C4417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5A5C5327" wp14:editId="22EED689">
                <wp:extent cx="6634480" cy="327660"/>
                <wp:effectExtent l="0" t="0" r="33020" b="15240"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4574" y="5959"/>
                          <a:chExt cx="10448" cy="516"/>
                        </a:xfrm>
                      </wpg:grpSpPr>
                      <wpg:grpSp>
                        <wpg:cNvPr id="38" name="组合 38"/>
                        <wpg:cNvGrpSpPr/>
                        <wpg:grpSpPr>
                          <a:xfrm>
                            <a:off x="4574" y="5959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39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燕尾形 49"/>
                          <wps:cNvSpPr/>
                          <wps:spPr>
                            <a:xfrm>
                              <a:off x="5955" y="4060"/>
                              <a:ext cx="2134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314242" w14:textId="77777777" w:rsidR="008F4203" w:rsidRDefault="00D85E6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42D159" w14:textId="77777777" w:rsidR="008F4203" w:rsidRDefault="008F42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2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01" y="6030"/>
                            <a:ext cx="382" cy="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5C5327" id="组合 43" o:spid="_x0000_s1038" style="width:522.4pt;height:25.8pt;mso-position-horizontal-relative:char;mso-position-vertical-relative:line" coordorigin="4574,5959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">
                <v:group id="组合 38" o:spid="_x0000_s1039" style="position:absolute;left:4574;top:5959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8" o:spid="_x0000_s1040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" strokecolor="#d8d8d8 [2732]" strokeweight="1pt">
                    <v:stroke joinstyle="miter"/>
                  </v:line>
                  <v:shape id="燕尾形 49" o:spid="_x0000_s1041" type="#_x0000_t55" style="position:absolute;left:5955;top:4060;width:2134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" adj="19873" fillcolor="white [3212]" strokecolor="#d8d8d8 [2732]" strokeweight="1pt">
                    <v:textbox inset="5mm,0,5mm,0">
                      <w:txbxContent>
                        <w:p w14:paraId="4E314242" w14:textId="77777777" w:rsidR="008F4203" w:rsidRDefault="00D85E6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燕尾形 21" o:spid="_x0000_s1042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" adj="16626" fillcolor="#5a6e8b [2415]" stroked="f" strokeweight="1.5pt">
                    <v:textbox>
                      <w:txbxContent>
                        <w:p w14:paraId="5142D159" w14:textId="77777777" w:rsidR="008F4203" w:rsidRDefault="008F420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2eb4fbbf9f54261388e3d4ca726f6b08.png" o:spid="_x0000_s1043" type="#_x0000_t75" alt="eyJpZCI6MjE1ODAxMDAsInJlc291cmNlX2tleSI6IjEwIn0K" style="position:absolute;left:4701;top:6030;width:38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">
                  <v:imagedata r:id="rId18" o:title="eyJpZCI6MjE1ODAxMDAsInJlc291cmNlX2tleSI6IjEwIn0K"/>
                  <v:path arrowok="t"/>
                </v:shape>
                <w10:anchorlock/>
              </v:group>
            </w:pict>
          </mc:Fallback>
        </mc:AlternateContent>
      </w:r>
    </w:p>
    <w:p w14:paraId="398C239B" w14:textId="0A41ECC4" w:rsidR="008F4203" w:rsidRDefault="00D85E69" w:rsidP="0062371F">
      <w:pPr>
        <w:pStyle w:val="a9"/>
        <w:tabs>
          <w:tab w:val="clear" w:pos="4620"/>
          <w:tab w:val="left" w:pos="3946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</w:t>
      </w:r>
      <w:r w:rsidR="00FC231A">
        <w:rPr>
          <w:rFonts w:ascii="MiSans" w:eastAsia="MiSans" w:hAnsi="MiSans" w:cs="MiSans" w:hint="eastAsia"/>
        </w:rPr>
        <w:t>0</w:t>
      </w:r>
      <w:r w:rsidR="00FC231A">
        <w:rPr>
          <w:rFonts w:ascii="MiSans" w:eastAsia="MiSans" w:hAnsi="MiSans" w:cs="MiSans"/>
        </w:rPr>
        <w:t>23</w:t>
      </w:r>
      <w:r>
        <w:rPr>
          <w:rFonts w:ascii="MiSans" w:eastAsia="MiSans" w:hAnsi="MiSans" w:cs="MiSans" w:hint="eastAsia"/>
        </w:rPr>
        <w:t>年3月</w:t>
      </w:r>
      <w:r w:rsidR="00FC231A">
        <w:rPr>
          <w:rFonts w:ascii="MiSans" w:eastAsia="MiSans" w:hAnsi="MiSans" w:cs="MiSans" w:hint="eastAsia"/>
        </w:rPr>
        <w:t>-至今</w:t>
      </w:r>
      <w:r>
        <w:rPr>
          <w:rFonts w:ascii="MiSans" w:eastAsia="MiSans" w:hAnsi="MiSans" w:cs="MiSans" w:hint="eastAsia"/>
        </w:rPr>
        <w:tab/>
      </w:r>
      <w:r w:rsidR="0099354D" w:rsidRPr="0099354D">
        <w:rPr>
          <w:rFonts w:ascii="MiSans" w:eastAsia="MiSans" w:hAnsi="MiSans" w:cs="MiSans"/>
        </w:rPr>
        <w:t>贵州数算互联科技有限公司</w:t>
      </w:r>
      <w:r>
        <w:rPr>
          <w:rFonts w:ascii="MiSans" w:eastAsia="MiSans" w:hAnsi="MiSans" w:cs="MiSans" w:hint="eastAsia"/>
        </w:rPr>
        <w:tab/>
      </w:r>
      <w:r w:rsidR="00C23532">
        <w:rPr>
          <w:rFonts w:ascii="MiSans" w:eastAsia="MiSans" w:hAnsi="MiSans" w:cs="MiSans" w:hint="eastAsia"/>
        </w:rPr>
        <w:t>数据</w:t>
      </w:r>
      <w:r w:rsidR="00FC231A">
        <w:rPr>
          <w:rFonts w:ascii="MiSans" w:eastAsia="MiSans" w:hAnsi="MiSans" w:cs="MiSans" w:hint="eastAsia"/>
        </w:rPr>
        <w:t>开发工程师</w:t>
      </w:r>
    </w:p>
    <w:p w14:paraId="503EBC9C" w14:textId="77777777" w:rsidR="008F4203" w:rsidRDefault="00FC231A">
      <w:pPr>
        <w:pStyle w:val="aa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工作职责</w:t>
      </w:r>
      <w:r w:rsidR="00D85E69">
        <w:rPr>
          <w:rFonts w:ascii="MiSans" w:eastAsia="MiSans" w:hAnsi="MiSans" w:cs="MiSans" w:hint="eastAsia"/>
        </w:rPr>
        <w:t>：</w:t>
      </w:r>
    </w:p>
    <w:p w14:paraId="11D69B92" w14:textId="77777777" w:rsidR="00FC231A" w:rsidRPr="00FC231A" w:rsidRDefault="00FC231A" w:rsidP="00FC231A">
      <w:pPr>
        <w:pStyle w:val="ab"/>
        <w:rPr>
          <w:rFonts w:ascii="MiSans" w:eastAsia="MiSans" w:hAnsi="MiSans" w:cs="MiSans"/>
        </w:rPr>
      </w:pPr>
      <w:r w:rsidRPr="00FC231A">
        <w:rPr>
          <w:rFonts w:ascii="MiSans" w:eastAsia="MiSans" w:hAnsi="MiSans" w:cs="MiSans"/>
        </w:rPr>
        <w:t>1</w:t>
      </w:r>
      <w:r w:rsidR="003B0BF4">
        <w:rPr>
          <w:rFonts w:ascii="MiSans" w:eastAsia="MiSans" w:hAnsi="MiSans" w:cs="MiSans"/>
        </w:rPr>
        <w:t>、</w:t>
      </w:r>
      <w:r w:rsidR="00C903A8">
        <w:rPr>
          <w:rFonts w:ascii="MiSans" w:eastAsia="MiSans" w:hAnsi="MiSans" w:cs="MiSans" w:hint="eastAsia"/>
        </w:rPr>
        <w:t>与客户业务部门沟通需求并调研分析，明确抽取</w:t>
      </w:r>
      <w:r w:rsidR="007A0693">
        <w:rPr>
          <w:rFonts w:ascii="MiSans" w:eastAsia="MiSans" w:hAnsi="MiSans" w:cs="MiSans" w:hint="eastAsia"/>
        </w:rPr>
        <w:t>、数据清洗规则等</w:t>
      </w:r>
    </w:p>
    <w:p w14:paraId="711ADCEB" w14:textId="01B30D62" w:rsidR="00FC231A" w:rsidRDefault="00FC231A" w:rsidP="00FC231A">
      <w:pPr>
        <w:pStyle w:val="ab"/>
        <w:rPr>
          <w:rFonts w:ascii="MiSans" w:eastAsia="MiSans" w:hAnsi="MiSans" w:cs="MiSans"/>
        </w:rPr>
      </w:pPr>
      <w:r w:rsidRPr="00FC231A">
        <w:rPr>
          <w:rFonts w:ascii="MiSans" w:eastAsia="MiSans" w:hAnsi="MiSans" w:cs="MiSans"/>
        </w:rPr>
        <w:t>2</w:t>
      </w:r>
      <w:r w:rsidR="00C903A8">
        <w:rPr>
          <w:rFonts w:ascii="MiSans" w:eastAsia="MiSans" w:hAnsi="MiSans" w:cs="MiSans"/>
        </w:rPr>
        <w:t>、负责</w:t>
      </w:r>
      <w:r w:rsidR="00C903A8">
        <w:rPr>
          <w:rFonts w:ascii="MiSans" w:eastAsia="MiSans" w:hAnsi="MiSans" w:cs="MiSans" w:hint="eastAsia"/>
        </w:rPr>
        <w:t>数据</w:t>
      </w:r>
      <w:r w:rsidRPr="00FC231A">
        <w:rPr>
          <w:rFonts w:ascii="MiSans" w:eastAsia="MiSans" w:hAnsi="MiSans" w:cs="MiSans"/>
        </w:rPr>
        <w:t>平台的开发和维护，掌握Hive、Spark</w:t>
      </w:r>
      <w:r w:rsidR="002D2DBB">
        <w:rPr>
          <w:rFonts w:ascii="MiSans" w:eastAsia="MiSans" w:hAnsi="MiSans" w:cs="MiSans"/>
        </w:rPr>
        <w:t>等组件的应</w:t>
      </w:r>
      <w:r w:rsidR="002D2DBB">
        <w:rPr>
          <w:rFonts w:ascii="MiSans" w:eastAsia="MiSans" w:hAnsi="MiSans" w:cs="MiSans" w:hint="eastAsia"/>
        </w:rPr>
        <w:t>用</w:t>
      </w:r>
    </w:p>
    <w:p w14:paraId="2E9A1C02" w14:textId="77777777" w:rsidR="003706A3" w:rsidRDefault="003706A3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3、编排调度工作流、设置工作流的依赖关系、运行周期和优先级等</w:t>
      </w:r>
    </w:p>
    <w:p w14:paraId="69313D49" w14:textId="0B0F60B6" w:rsidR="00FC231A" w:rsidRPr="00FC231A" w:rsidRDefault="003706A3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/>
        </w:rPr>
        <w:t>4</w:t>
      </w:r>
      <w:r w:rsidR="00FC231A" w:rsidRPr="00FC231A">
        <w:rPr>
          <w:rFonts w:ascii="MiSans" w:eastAsia="MiSans" w:hAnsi="MiSans" w:cs="MiSans"/>
        </w:rPr>
        <w:t>、</w:t>
      </w:r>
      <w:r w:rsidR="00141E73">
        <w:rPr>
          <w:rFonts w:ascii="MiSans" w:eastAsia="MiSans" w:hAnsi="MiSans" w:cs="MiSans"/>
        </w:rPr>
        <w:t>完成数据仓库的日常开发与运维工作，负责离线</w:t>
      </w:r>
      <w:r w:rsidR="00C903A8">
        <w:rPr>
          <w:rFonts w:ascii="MiSans" w:eastAsia="MiSans" w:hAnsi="MiSans" w:cs="MiSans" w:hint="eastAsia"/>
        </w:rPr>
        <w:t>数据</w:t>
      </w:r>
      <w:r w:rsidR="00C903A8">
        <w:rPr>
          <w:rFonts w:ascii="MiSans" w:eastAsia="MiSans" w:hAnsi="MiSans" w:cs="MiSans"/>
        </w:rPr>
        <w:t>开发与调优，</w:t>
      </w:r>
      <w:r w:rsidR="00C903A8">
        <w:rPr>
          <w:rFonts w:ascii="MiSans" w:eastAsia="MiSans" w:hAnsi="MiSans" w:cs="MiSans" w:hint="eastAsia"/>
        </w:rPr>
        <w:t>将数据</w:t>
      </w:r>
      <w:proofErr w:type="gramStart"/>
      <w:r w:rsidR="00C903A8">
        <w:rPr>
          <w:rFonts w:ascii="MiSans" w:eastAsia="MiSans" w:hAnsi="MiSans" w:cs="MiSans" w:hint="eastAsia"/>
        </w:rPr>
        <w:t>接入</w:t>
      </w:r>
      <w:r w:rsidR="00C903A8" w:rsidRPr="00FC231A">
        <w:rPr>
          <w:rFonts w:ascii="MiSans" w:eastAsia="MiSans" w:hAnsi="MiSans" w:cs="MiSans"/>
        </w:rPr>
        <w:t>数仓</w:t>
      </w:r>
      <w:proofErr w:type="gramEnd"/>
      <w:r w:rsidR="00C903A8" w:rsidRPr="00FC231A">
        <w:rPr>
          <w:rFonts w:ascii="MiSans" w:eastAsia="MiSans" w:hAnsi="MiSans" w:cs="MiSans"/>
        </w:rPr>
        <w:t>各层（ODS、DWD</w:t>
      </w:r>
      <w:r w:rsidR="00C903A8">
        <w:rPr>
          <w:rFonts w:ascii="MiSans" w:eastAsia="MiSans" w:hAnsi="MiSans" w:cs="MiSans"/>
        </w:rPr>
        <w:t>/DIM</w:t>
      </w:r>
      <w:r w:rsidR="00C903A8" w:rsidRPr="00FC231A">
        <w:rPr>
          <w:rFonts w:ascii="MiSans" w:eastAsia="MiSans" w:hAnsi="MiSans" w:cs="MiSans"/>
        </w:rPr>
        <w:t>、DWS、</w:t>
      </w:r>
      <w:r w:rsidR="001F59BC">
        <w:rPr>
          <w:rFonts w:ascii="MiSans" w:eastAsia="MiSans" w:hAnsi="MiSans" w:cs="MiSans" w:hint="eastAsia"/>
        </w:rPr>
        <w:t>ADS</w:t>
      </w:r>
      <w:r w:rsidR="00C903A8">
        <w:rPr>
          <w:rFonts w:ascii="MiSans" w:eastAsia="MiSans" w:hAnsi="MiSans" w:cs="MiSans"/>
        </w:rPr>
        <w:t>）</w:t>
      </w:r>
    </w:p>
    <w:p w14:paraId="2108FB14" w14:textId="77777777" w:rsidR="008F4203" w:rsidRDefault="00A240C9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765428DF" wp14:editId="15B0F803">
                <wp:extent cx="6588760" cy="325402"/>
                <wp:effectExtent l="0" t="0" r="21590" b="1778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25402"/>
                          <a:chOff x="4574" y="5959"/>
                          <a:chExt cx="10448" cy="516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4574" y="5959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3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燕尾形 49"/>
                          <wps:cNvSpPr/>
                          <wps:spPr>
                            <a:xfrm>
                              <a:off x="5955" y="4060"/>
                              <a:ext cx="2146" cy="500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B8AD47" w14:textId="77777777" w:rsidR="00A240C9" w:rsidRDefault="00F100DA" w:rsidP="00A240C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60B810" w14:textId="77777777" w:rsidR="00A240C9" w:rsidRDefault="00A240C9" w:rsidP="00A240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01" y="6030"/>
                            <a:ext cx="382" cy="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5428DF" id="组合 1" o:spid="_x0000_s1044" style="width:518.8pt;height:25.6pt;mso-position-horizontal-relative:char;mso-position-vertical-relative:line" coordorigin="4574,5959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">
                <v:group id="组合 2" o:spid="_x0000_s1045" style="position:absolute;left:4574;top:5959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直接连接符 8" o:spid="_x0000_s1046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" strokecolor="#d8d8d8 [2732]" strokeweight="1pt">
                    <v:stroke joinstyle="miter"/>
                  </v:line>
                  <v:shape id="燕尾形 49" o:spid="_x0000_s1047" type="#_x0000_t55" style="position:absolute;left:5955;top:4060;width:2146;height:50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" adj="19893" fillcolor="white [3212]" strokecolor="#d8d8d8 [2732]" strokeweight="1pt">
                    <v:textbox inset="5mm,0,5mm,0">
                      <w:txbxContent>
                        <w:p w14:paraId="6AB8AD47" w14:textId="77777777" w:rsidR="00A240C9" w:rsidRDefault="00F100DA" w:rsidP="00A240C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燕尾形 21" o:spid="_x0000_s1048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" adj="16626" fillcolor="#5a6e8b [2415]" stroked="f" strokeweight="1.5pt">
                    <v:textbox>
                      <w:txbxContent>
                        <w:p w14:paraId="2A60B810" w14:textId="77777777" w:rsidR="00A240C9" w:rsidRDefault="00A240C9" w:rsidP="00A240C9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2eb4fbbf9f54261388e3d4ca726f6b08.png" o:spid="_x0000_s1049" type="#_x0000_t75" alt="eyJpZCI6MjE1ODAxMDAsInJlc291cmNlX2tleSI6IjEwIn0K" style="position:absolute;left:4701;top:6030;width:38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">
                  <v:imagedata r:id="rId18" o:title="eyJpZCI6MjE1ODAxMDAsInJlc291cmNlX2tleSI6IjEwIn0K"/>
                  <v:path arrowok="t"/>
                </v:shape>
                <w10:anchorlock/>
              </v:group>
            </w:pict>
          </mc:Fallback>
        </mc:AlternateContent>
      </w:r>
    </w:p>
    <w:p w14:paraId="7094F4C5" w14:textId="77777777" w:rsidR="00893D87" w:rsidRPr="0027250A" w:rsidRDefault="005D26DD" w:rsidP="00893D87">
      <w:pPr>
        <w:pStyle w:val="a5"/>
        <w:spacing w:before="156"/>
        <w:rPr>
          <w:sz w:val="28"/>
        </w:rPr>
      </w:pPr>
      <w:r>
        <w:rPr>
          <w:rFonts w:hint="eastAsia"/>
          <w:sz w:val="28"/>
        </w:rPr>
        <w:t>华安财险</w:t>
      </w:r>
      <w:r w:rsidR="0027250A" w:rsidRPr="00B927A3">
        <w:rPr>
          <w:sz w:val="28"/>
        </w:rPr>
        <w:t>销售人员绩效管理系</w:t>
      </w:r>
      <w:r w:rsidR="0027250A">
        <w:rPr>
          <w:rFonts w:hint="eastAsia"/>
          <w:sz w:val="28"/>
        </w:rPr>
        <w:t>统</w:t>
      </w:r>
      <w:r w:rsidR="00893D87" w:rsidRPr="00893D87">
        <w:rPr>
          <w:rFonts w:hint="eastAsia"/>
          <w:sz w:val="28"/>
        </w:rPr>
        <w:t>项目建设</w:t>
      </w:r>
    </w:p>
    <w:p w14:paraId="1D7F26D9" w14:textId="77777777" w:rsidR="00893D87" w:rsidRPr="00893D87" w:rsidRDefault="006532B7" w:rsidP="00893D87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项目介绍</w:t>
      </w:r>
    </w:p>
    <w:p w14:paraId="32022148" w14:textId="209B3049" w:rsidR="00AF525C" w:rsidRDefault="006532B7" w:rsidP="00DA4B48">
      <w:pPr>
        <w:pStyle w:val="ab"/>
        <w:ind w:firstLineChars="200" w:firstLine="440"/>
        <w:rPr>
          <w:rFonts w:ascii="MiSans" w:eastAsia="MiSans" w:hAnsi="MiSans" w:cs="MiSans"/>
        </w:rPr>
      </w:pPr>
      <w:r w:rsidRPr="006532B7">
        <w:rPr>
          <w:rFonts w:ascii="MiSans" w:eastAsia="MiSans" w:hAnsi="MiSans" w:cs="MiSans" w:hint="eastAsia"/>
        </w:rPr>
        <w:lastRenderedPageBreak/>
        <w:t>华安财险贵州分公司收展团队规模超200人，原有考核依赖手工报表，存在数据分散、口径不一、过程管理缺失等问题，为此启动收</w:t>
      </w:r>
      <w:proofErr w:type="gramStart"/>
      <w:r w:rsidRPr="006532B7">
        <w:rPr>
          <w:rFonts w:ascii="MiSans" w:eastAsia="MiSans" w:hAnsi="MiSans" w:cs="MiSans" w:hint="eastAsia"/>
        </w:rPr>
        <w:t>展人员</w:t>
      </w:r>
      <w:proofErr w:type="gramEnd"/>
      <w:r w:rsidRPr="006532B7">
        <w:rPr>
          <w:rFonts w:ascii="MiSans" w:eastAsia="MiSans" w:hAnsi="MiSans" w:cs="MiSans" w:hint="eastAsia"/>
        </w:rPr>
        <w:t>经营考核数据仓库及大数据分析平台建设，实现考核指标的系统化自动加工与多维度可视化，以数据驱动队伍精细化管理与业务结构优化。</w:t>
      </w:r>
    </w:p>
    <w:p w14:paraId="16C3A7D1" w14:textId="77777777" w:rsidR="006532B7" w:rsidRDefault="006532B7" w:rsidP="006532B7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技术</w:t>
      </w:r>
      <w:proofErr w:type="gramStart"/>
      <w:r>
        <w:rPr>
          <w:rFonts w:ascii="MiSans" w:eastAsia="MiSans" w:hAnsi="MiSans" w:cs="MiSans" w:hint="eastAsia"/>
        </w:rPr>
        <w:t>栈</w:t>
      </w:r>
      <w:proofErr w:type="gramEnd"/>
    </w:p>
    <w:p w14:paraId="6B09BC8A" w14:textId="2B109E55" w:rsidR="006532B7" w:rsidRPr="00D56EEC" w:rsidRDefault="004D534C" w:rsidP="009F589F">
      <w:pPr>
        <w:pStyle w:val="ab"/>
        <w:ind w:firstLine="420"/>
        <w:rPr>
          <w:rFonts w:ascii="MiSans" w:eastAsia="MiSans" w:hAnsi="MiSans" w:cs="MiSans"/>
          <w:b/>
        </w:rPr>
      </w:pPr>
      <w:r w:rsidRPr="00D56EEC">
        <w:rPr>
          <w:rFonts w:ascii="MiSans" w:eastAsia="MiSans" w:hAnsi="MiSans" w:cs="MiSans" w:hint="eastAsia"/>
          <w:b/>
        </w:rPr>
        <w:t>H</w:t>
      </w:r>
      <w:r w:rsidR="000B19C7" w:rsidRPr="00D56EEC">
        <w:rPr>
          <w:rFonts w:ascii="MiSans" w:eastAsia="MiSans" w:hAnsi="MiSans" w:cs="MiSans"/>
          <w:b/>
        </w:rPr>
        <w:t xml:space="preserve">adoop HDFS + Hive </w:t>
      </w:r>
      <w:r w:rsidR="009F589F" w:rsidRPr="00D56EEC">
        <w:rPr>
          <w:rFonts w:ascii="MiSans" w:eastAsia="MiSans" w:hAnsi="MiSans" w:cs="MiSans" w:hint="eastAsia"/>
          <w:b/>
        </w:rPr>
        <w:t>+</w:t>
      </w:r>
      <w:r w:rsidR="00C96277">
        <w:rPr>
          <w:rFonts w:ascii="MiSans" w:eastAsia="MiSans" w:hAnsi="MiSans" w:cs="MiSans"/>
          <w:b/>
        </w:rPr>
        <w:t xml:space="preserve"> </w:t>
      </w:r>
      <w:r w:rsidR="00C96277">
        <w:rPr>
          <w:rFonts w:ascii="MiSans" w:eastAsia="MiSans" w:hAnsi="MiSans" w:cs="MiSans" w:hint="eastAsia"/>
          <w:b/>
        </w:rPr>
        <w:t>HUE</w:t>
      </w:r>
      <w:r w:rsidR="00C96277">
        <w:rPr>
          <w:rFonts w:ascii="MiSans" w:eastAsia="MiSans" w:hAnsi="MiSans" w:cs="MiSans"/>
          <w:b/>
        </w:rPr>
        <w:t xml:space="preserve"> +</w:t>
      </w:r>
      <w:r w:rsidR="000C75BA" w:rsidRPr="00D56EEC">
        <w:rPr>
          <w:rFonts w:ascii="MiSans" w:eastAsia="MiSans" w:hAnsi="MiSans" w:cs="MiSans"/>
          <w:b/>
        </w:rPr>
        <w:t xml:space="preserve"> </w:t>
      </w:r>
      <w:proofErr w:type="spellStart"/>
      <w:r w:rsidR="001F2267" w:rsidRPr="00D56EEC">
        <w:rPr>
          <w:rFonts w:ascii="MiSans" w:eastAsia="MiSans" w:hAnsi="MiSans" w:cs="MiSans" w:hint="eastAsia"/>
          <w:b/>
        </w:rPr>
        <w:t>DataX</w:t>
      </w:r>
      <w:proofErr w:type="spellEnd"/>
      <w:r w:rsidR="000C75BA" w:rsidRPr="00D56EEC">
        <w:rPr>
          <w:rFonts w:ascii="MiSans" w:eastAsia="MiSans" w:hAnsi="MiSans" w:cs="MiSans" w:hint="eastAsia"/>
          <w:b/>
        </w:rPr>
        <w:t xml:space="preserve"> </w:t>
      </w:r>
      <w:r w:rsidR="005D69C4" w:rsidRPr="00D56EEC">
        <w:rPr>
          <w:rFonts w:ascii="MiSans" w:eastAsia="MiSans" w:hAnsi="MiSans" w:cs="MiSans"/>
          <w:b/>
        </w:rPr>
        <w:t xml:space="preserve">+ Shell + </w:t>
      </w:r>
      <w:proofErr w:type="spellStart"/>
      <w:r w:rsidR="005D69C4" w:rsidRPr="00D56EEC">
        <w:rPr>
          <w:rFonts w:ascii="MiSans" w:eastAsia="MiSans" w:hAnsi="MiSans" w:cs="MiSans"/>
          <w:b/>
        </w:rPr>
        <w:t>FineReport</w:t>
      </w:r>
      <w:proofErr w:type="spellEnd"/>
      <w:r w:rsidR="00840919" w:rsidRPr="00D56EEC">
        <w:rPr>
          <w:rFonts w:ascii="MiSans" w:eastAsia="MiSans" w:hAnsi="MiSans" w:cs="MiSans" w:hint="eastAsia"/>
          <w:b/>
        </w:rPr>
        <w:t xml:space="preserve"> +</w:t>
      </w:r>
      <w:r w:rsidR="00840919" w:rsidRPr="00D56EEC">
        <w:rPr>
          <w:rFonts w:ascii="MiSans" w:eastAsia="MiSans" w:hAnsi="MiSans" w:cs="MiSans"/>
          <w:b/>
        </w:rPr>
        <w:t xml:space="preserve"> </w:t>
      </w:r>
      <w:proofErr w:type="spellStart"/>
      <w:r w:rsidR="00595BD8" w:rsidRPr="00D56EEC">
        <w:rPr>
          <w:rFonts w:ascii="MiSans" w:eastAsia="MiSans" w:hAnsi="MiSans" w:cs="MiSans"/>
          <w:b/>
        </w:rPr>
        <w:t>DolphinScheduler</w:t>
      </w:r>
      <w:proofErr w:type="spellEnd"/>
      <w:r w:rsidR="00EA33B0">
        <w:rPr>
          <w:rFonts w:ascii="MiSans" w:eastAsia="MiSans" w:hAnsi="MiSans" w:cs="MiSans"/>
          <w:b/>
        </w:rPr>
        <w:t xml:space="preserve"> + </w:t>
      </w:r>
      <w:r w:rsidR="00EA33B0">
        <w:rPr>
          <w:rFonts w:ascii="MiSans" w:eastAsia="MiSans" w:hAnsi="MiSans" w:cs="MiSans" w:hint="eastAsia"/>
          <w:b/>
        </w:rPr>
        <w:t>SVN</w:t>
      </w:r>
    </w:p>
    <w:p w14:paraId="6F92DC23" w14:textId="4328442D" w:rsidR="005D69C4" w:rsidRDefault="00070FA7" w:rsidP="005D69C4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工作内容</w:t>
      </w:r>
    </w:p>
    <w:p w14:paraId="70141B08" w14:textId="38C60553" w:rsidR="006A0686" w:rsidRPr="00B62974" w:rsidRDefault="004E0A84" w:rsidP="00B6297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bookmarkStart w:id="1" w:name="OLE_LINK13"/>
      <w:bookmarkStart w:id="2" w:name="OLE_LINK14"/>
      <w:r w:rsidRPr="004E0A84">
        <w:rPr>
          <w:rFonts w:ascii="MiSans" w:eastAsia="MiSans" w:hAnsi="MiSans" w:cs="MiSans"/>
        </w:rPr>
        <w:t>参与项目启动，</w:t>
      </w:r>
      <w:r w:rsidR="00B655C6">
        <w:rPr>
          <w:rFonts w:ascii="MiSans" w:eastAsia="MiSans" w:hAnsi="MiSans" w:cs="MiSans" w:hint="eastAsia"/>
        </w:rPr>
        <w:t>与甲方相关技术部门进行沟通，进行需求调研，梳理</w:t>
      </w:r>
      <w:r w:rsidR="00744AAF">
        <w:rPr>
          <w:rFonts w:ascii="MiSans" w:eastAsia="MiSans" w:hAnsi="MiSans" w:cs="MiSans" w:hint="eastAsia"/>
        </w:rPr>
        <w:t>业务流程及</w:t>
      </w:r>
      <w:r w:rsidR="00A229FA">
        <w:rPr>
          <w:rFonts w:ascii="MiSans" w:eastAsia="MiSans" w:hAnsi="MiSans" w:cs="MiSans" w:hint="eastAsia"/>
        </w:rPr>
        <w:t>分析最终业务相关数据字段与来源</w:t>
      </w:r>
      <w:r w:rsidR="00F562F8">
        <w:rPr>
          <w:rFonts w:ascii="MiSans" w:eastAsia="MiSans" w:hAnsi="MiSans" w:cs="MiSans" w:hint="eastAsia"/>
        </w:rPr>
        <w:t>，整理需求文档及调研记录</w:t>
      </w:r>
      <w:r w:rsidR="00C04510">
        <w:rPr>
          <w:rFonts w:ascii="MiSans" w:eastAsia="MiSans" w:hAnsi="MiSans" w:cs="MiSans" w:hint="eastAsia"/>
        </w:rPr>
        <w:t>。</w:t>
      </w:r>
    </w:p>
    <w:p w14:paraId="4E5DE689" w14:textId="465289E2" w:rsidR="00326BBD" w:rsidRDefault="006E6DBA" w:rsidP="000C7B62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参与</w:t>
      </w:r>
      <w:r w:rsidRPr="006E6DBA">
        <w:rPr>
          <w:rFonts w:ascii="MiSans" w:eastAsia="MiSans" w:hAnsi="MiSans" w:cs="MiSans"/>
        </w:rPr>
        <w:t>数仓ETL过程中的数据质量校验，包括ODS层数据采集准确性校验、DWD层数据清洗结果验证、DWS/ADS层指标口径校验，通过SQL进行数据</w:t>
      </w:r>
      <w:r w:rsidR="00D67F7E">
        <w:rPr>
          <w:rFonts w:ascii="MiSans" w:eastAsia="MiSans" w:hAnsi="MiSans" w:cs="MiSans"/>
        </w:rPr>
        <w:t>量、字段完整性、业务逻辑及汇总结果验证，保障数据加工链路准确性</w:t>
      </w:r>
      <w:r w:rsidR="00DB7A5D">
        <w:rPr>
          <w:rFonts w:ascii="MiSans" w:eastAsia="MiSans" w:hAnsi="MiSans" w:cs="MiSans" w:hint="eastAsia"/>
        </w:rPr>
        <w:t>。</w:t>
      </w:r>
    </w:p>
    <w:p w14:paraId="60F9DB71" w14:textId="4DA40685" w:rsidR="00DA4B48" w:rsidRDefault="0089608C" w:rsidP="00472153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在ODS</w:t>
      </w:r>
      <w:proofErr w:type="gramStart"/>
      <w:r>
        <w:rPr>
          <w:rFonts w:ascii="MiSans" w:eastAsia="MiSans" w:hAnsi="MiSans" w:cs="MiSans" w:hint="eastAsia"/>
        </w:rPr>
        <w:t>贴源层</w:t>
      </w:r>
      <w:proofErr w:type="gramEnd"/>
      <w:r>
        <w:rPr>
          <w:rFonts w:ascii="MiSans" w:eastAsia="MiSans" w:hAnsi="MiSans" w:cs="MiSans" w:hint="eastAsia"/>
        </w:rPr>
        <w:t>，</w:t>
      </w:r>
      <w:r w:rsidR="00472153" w:rsidRPr="00472153">
        <w:rPr>
          <w:rFonts w:ascii="MiSans" w:eastAsia="MiSans" w:hAnsi="MiSans" w:cs="MiSans" w:hint="eastAsia"/>
        </w:rPr>
        <w:t>使用</w:t>
      </w:r>
      <w:proofErr w:type="spellStart"/>
      <w:r w:rsidR="00472153" w:rsidRPr="00472153">
        <w:rPr>
          <w:rFonts w:ascii="MiSans" w:eastAsia="MiSans" w:hAnsi="MiSans" w:cs="MiSans" w:hint="eastAsia"/>
        </w:rPr>
        <w:t>DataX</w:t>
      </w:r>
      <w:proofErr w:type="spellEnd"/>
      <w:r w:rsidR="00472153" w:rsidRPr="00472153">
        <w:rPr>
          <w:rFonts w:ascii="MiSans" w:eastAsia="MiSans" w:hAnsi="MiSans" w:cs="MiSans" w:hint="eastAsia"/>
        </w:rPr>
        <w:t>完成业务系统数据抽取，结合Shell脚本实现数据同步流程自动化，通过</w:t>
      </w:r>
      <w:proofErr w:type="spellStart"/>
      <w:r w:rsidR="00472153" w:rsidRPr="00472153">
        <w:rPr>
          <w:rFonts w:ascii="MiSans" w:eastAsia="MiSans" w:hAnsi="MiSans" w:cs="MiSans" w:hint="eastAsia"/>
        </w:rPr>
        <w:t>DolphinScheduler</w:t>
      </w:r>
      <w:proofErr w:type="spellEnd"/>
      <w:r w:rsidR="00472153" w:rsidRPr="00472153">
        <w:rPr>
          <w:rFonts w:ascii="MiSans" w:eastAsia="MiSans" w:hAnsi="MiSans" w:cs="MiSans" w:hint="eastAsia"/>
        </w:rPr>
        <w:t>配置任务依赖及定时调度，将全量及增量数据同步至Hive ODS</w:t>
      </w:r>
      <w:proofErr w:type="gramStart"/>
      <w:r w:rsidR="00472153">
        <w:rPr>
          <w:rFonts w:ascii="MiSans" w:eastAsia="MiSans" w:hAnsi="MiSans" w:cs="MiSans" w:hint="eastAsia"/>
        </w:rPr>
        <w:t>贴源层</w:t>
      </w:r>
      <w:proofErr w:type="gramEnd"/>
      <w:r w:rsidR="00476966">
        <w:rPr>
          <w:rFonts w:ascii="MiSans" w:eastAsia="MiSans" w:hAnsi="MiSans" w:cs="MiSans" w:hint="eastAsia"/>
        </w:rPr>
        <w:t>。</w:t>
      </w:r>
    </w:p>
    <w:p w14:paraId="0361ED84" w14:textId="23DCC9E6" w:rsidR="00D45882" w:rsidRDefault="00D45882" w:rsidP="004F023F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D45882">
        <w:rPr>
          <w:rFonts w:ascii="MiSans" w:eastAsia="MiSans" w:hAnsi="MiSans" w:cs="MiSans"/>
        </w:rPr>
        <w:t>在</w:t>
      </w:r>
      <w:r w:rsidR="0067518D">
        <w:rPr>
          <w:rFonts w:ascii="MiSans" w:eastAsia="MiSans" w:hAnsi="MiSans" w:cs="MiSans"/>
        </w:rPr>
        <w:t>ODS</w:t>
      </w:r>
      <w:proofErr w:type="gramStart"/>
      <w:r w:rsidR="00D90AFC">
        <w:rPr>
          <w:rFonts w:ascii="MiSans" w:eastAsia="MiSans" w:hAnsi="MiSans" w:cs="MiSans" w:hint="eastAsia"/>
        </w:rPr>
        <w:t>贴源</w:t>
      </w:r>
      <w:r w:rsidR="0067518D">
        <w:rPr>
          <w:rFonts w:ascii="MiSans" w:eastAsia="MiSans" w:hAnsi="MiSans" w:cs="MiSans" w:hint="eastAsia"/>
        </w:rPr>
        <w:t>层</w:t>
      </w:r>
      <w:proofErr w:type="gramEnd"/>
      <w:r w:rsidR="0067518D">
        <w:rPr>
          <w:rFonts w:ascii="MiSans" w:eastAsia="MiSans" w:hAnsi="MiSans" w:cs="MiSans" w:hint="eastAsia"/>
        </w:rPr>
        <w:t>到</w:t>
      </w:r>
      <w:r w:rsidRPr="00D45882">
        <w:rPr>
          <w:rFonts w:ascii="MiSans" w:eastAsia="MiSans" w:hAnsi="MiSans" w:cs="MiSans"/>
        </w:rPr>
        <w:t>DWD</w:t>
      </w:r>
      <w:r w:rsidR="00BF6276">
        <w:rPr>
          <w:rFonts w:ascii="MiSans" w:eastAsia="MiSans" w:hAnsi="MiSans" w:cs="MiSans" w:hint="eastAsia"/>
        </w:rPr>
        <w:t>基础数据层，</w:t>
      </w:r>
      <w:r w:rsidR="006B2F11">
        <w:rPr>
          <w:rFonts w:ascii="MiSans" w:eastAsia="MiSans" w:hAnsi="MiSans" w:cs="MiSans" w:hint="eastAsia"/>
        </w:rPr>
        <w:t>在</w:t>
      </w:r>
      <w:r w:rsidR="006B2F11" w:rsidRPr="004F023F">
        <w:rPr>
          <w:rFonts w:ascii="MiSans" w:eastAsia="MiSans" w:hAnsi="MiSans" w:cs="MiSans" w:hint="eastAsia"/>
        </w:rPr>
        <w:t xml:space="preserve"> Hue </w:t>
      </w:r>
      <w:r w:rsidR="006B2F11">
        <w:rPr>
          <w:rFonts w:ascii="MiSans" w:eastAsia="MiSans" w:hAnsi="MiSans" w:cs="MiSans" w:hint="eastAsia"/>
        </w:rPr>
        <w:t>中编写</w:t>
      </w:r>
      <w:r w:rsidR="006B2F11" w:rsidRPr="004F023F">
        <w:rPr>
          <w:rFonts w:ascii="MiSans" w:eastAsia="MiSans" w:hAnsi="MiSans" w:cs="MiSans" w:hint="eastAsia"/>
        </w:rPr>
        <w:t>Hive SQL</w:t>
      </w:r>
      <w:r w:rsidR="00004C01">
        <w:rPr>
          <w:rFonts w:ascii="MiSans" w:eastAsia="MiSans" w:hAnsi="MiSans" w:cs="MiSans" w:hint="eastAsia"/>
        </w:rPr>
        <w:t>完成</w:t>
      </w:r>
      <w:r w:rsidR="005F2879">
        <w:rPr>
          <w:rFonts w:ascii="MiSans" w:eastAsia="MiSans" w:hAnsi="MiSans" w:cs="MiSans"/>
        </w:rPr>
        <w:t>清洗环节</w:t>
      </w:r>
      <w:r w:rsidR="00004C01">
        <w:rPr>
          <w:rFonts w:ascii="MiSans" w:eastAsia="MiSans" w:hAnsi="MiSans" w:cs="MiSans" w:hint="eastAsia"/>
        </w:rPr>
        <w:t>。</w:t>
      </w:r>
      <w:r w:rsidR="00C24C52">
        <w:rPr>
          <w:rFonts w:ascii="MiSans" w:eastAsia="MiSans" w:hAnsi="MiSans" w:cs="MiSans" w:hint="eastAsia"/>
        </w:rPr>
        <w:t>调用已有UDF</w:t>
      </w:r>
      <w:r w:rsidR="004F023F" w:rsidRPr="004F023F">
        <w:rPr>
          <w:rFonts w:ascii="MiSans" w:eastAsia="MiSans" w:hAnsi="MiSans" w:cs="MiSans" w:hint="eastAsia"/>
        </w:rPr>
        <w:t>自定义函数</w:t>
      </w:r>
      <w:r w:rsidR="0020150F">
        <w:rPr>
          <w:rFonts w:ascii="MiSans" w:eastAsia="MiSans" w:hAnsi="MiSans" w:cs="MiSans"/>
        </w:rPr>
        <w:t>对手机号、身份证号等敏感字段进行哈希加密脱敏</w:t>
      </w:r>
      <w:r w:rsidR="006F6C8A">
        <w:rPr>
          <w:rFonts w:ascii="MiSans" w:eastAsia="MiSans" w:hAnsi="MiSans" w:cs="MiSans" w:hint="eastAsia"/>
        </w:rPr>
        <w:t>，同时处理空值、异常数据及重复数据</w:t>
      </w:r>
      <w:r w:rsidR="00C9448A">
        <w:rPr>
          <w:rFonts w:ascii="MiSans" w:eastAsia="MiSans" w:hAnsi="MiSans" w:cs="MiSans" w:hint="eastAsia"/>
        </w:rPr>
        <w:t>。</w:t>
      </w:r>
    </w:p>
    <w:p w14:paraId="5EE188F7" w14:textId="5E1DE4C6" w:rsidR="00154B35" w:rsidRDefault="009A3878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从DWD</w:t>
      </w:r>
      <w:bookmarkStart w:id="3" w:name="OLE_LINK7"/>
      <w:bookmarkStart w:id="4" w:name="OLE_LINK8"/>
      <w:r w:rsidR="00F5523A">
        <w:rPr>
          <w:rFonts w:ascii="MiSans" w:eastAsia="MiSans" w:hAnsi="MiSans" w:cs="MiSans" w:hint="eastAsia"/>
        </w:rPr>
        <w:t>基础数据</w:t>
      </w:r>
      <w:bookmarkEnd w:id="3"/>
      <w:bookmarkEnd w:id="4"/>
      <w:r w:rsidR="00653A15">
        <w:rPr>
          <w:rFonts w:ascii="MiSans" w:eastAsia="MiSans" w:hAnsi="MiSans" w:cs="MiSans" w:hint="eastAsia"/>
        </w:rPr>
        <w:t>层</w:t>
      </w:r>
      <w:r>
        <w:rPr>
          <w:rFonts w:ascii="MiSans" w:eastAsia="MiSans" w:hAnsi="MiSans" w:cs="MiSans" w:hint="eastAsia"/>
        </w:rPr>
        <w:t>到DWS</w:t>
      </w:r>
      <w:r w:rsidR="000F149A">
        <w:rPr>
          <w:rFonts w:ascii="MiSans" w:eastAsia="MiSans" w:hAnsi="MiSans" w:cs="MiSans" w:hint="eastAsia"/>
        </w:rPr>
        <w:t>宽表</w:t>
      </w:r>
      <w:r w:rsidR="00653A15">
        <w:rPr>
          <w:rFonts w:ascii="MiSans" w:eastAsia="MiSans" w:hAnsi="MiSans" w:cs="MiSans" w:hint="eastAsia"/>
        </w:rPr>
        <w:t>层</w:t>
      </w:r>
      <w:r w:rsidR="000A125D">
        <w:rPr>
          <w:rFonts w:ascii="MiSans" w:eastAsia="MiSans" w:hAnsi="MiSans" w:cs="MiSans" w:hint="eastAsia"/>
        </w:rPr>
        <w:t>，</w:t>
      </w:r>
      <w:r w:rsidR="00154B35" w:rsidRPr="00154B35">
        <w:rPr>
          <w:rFonts w:ascii="MiSans" w:eastAsia="MiSans" w:hAnsi="MiSans" w:cs="MiSans"/>
        </w:rPr>
        <w:t>关联多张事</w:t>
      </w:r>
      <w:r w:rsidR="005B5BE2">
        <w:rPr>
          <w:rFonts w:ascii="MiSans" w:eastAsia="MiSans" w:hAnsi="MiSans" w:cs="MiSans"/>
        </w:rPr>
        <w:t>实表与维度表</w:t>
      </w:r>
      <w:r w:rsidR="005B5BE2">
        <w:rPr>
          <w:rFonts w:ascii="MiSans" w:eastAsia="MiSans" w:hAnsi="MiSans" w:cs="MiSans" w:hint="eastAsia"/>
        </w:rPr>
        <w:t>，</w:t>
      </w:r>
      <w:r w:rsidR="00105735">
        <w:rPr>
          <w:rFonts w:ascii="MiSans" w:eastAsia="MiSans" w:hAnsi="MiSans" w:cs="MiSans"/>
        </w:rPr>
        <w:t>构建</w:t>
      </w:r>
      <w:r w:rsidR="00105735">
        <w:rPr>
          <w:rFonts w:ascii="MiSans" w:eastAsia="MiSans" w:hAnsi="MiSans" w:cs="MiSans" w:hint="eastAsia"/>
        </w:rPr>
        <w:t>以人力</w:t>
      </w:r>
      <w:r w:rsidR="00827828">
        <w:rPr>
          <w:rFonts w:ascii="MiSans" w:eastAsia="MiSans" w:hAnsi="MiSans" w:cs="MiSans" w:hint="eastAsia"/>
          <w:bCs/>
        </w:rPr>
        <w:t>、</w:t>
      </w:r>
      <w:r w:rsidR="00620119">
        <w:rPr>
          <w:rFonts w:ascii="MiSans" w:eastAsia="MiSans" w:hAnsi="MiSans" w:cs="MiSans" w:hint="eastAsia"/>
          <w:bCs/>
        </w:rPr>
        <w:t>团队</w:t>
      </w:r>
      <w:r w:rsidR="00154B35" w:rsidRPr="00154B35">
        <w:rPr>
          <w:rFonts w:ascii="MiSans" w:eastAsia="MiSans" w:hAnsi="MiSans" w:cs="MiSans"/>
          <w:bCs/>
        </w:rPr>
        <w:t>主题</w:t>
      </w:r>
      <w:r w:rsidR="004E5552">
        <w:rPr>
          <w:rFonts w:ascii="MiSans" w:eastAsia="MiSans" w:hAnsi="MiSans" w:cs="MiSans" w:hint="eastAsia"/>
          <w:bCs/>
        </w:rPr>
        <w:t>等</w:t>
      </w:r>
      <w:r w:rsidR="00573E49">
        <w:rPr>
          <w:rFonts w:ascii="MiSans" w:eastAsia="MiSans" w:hAnsi="MiSans" w:cs="MiSans"/>
        </w:rPr>
        <w:t>为核心的</w:t>
      </w:r>
      <w:r w:rsidR="00707E2A">
        <w:rPr>
          <w:rFonts w:ascii="MiSans" w:eastAsia="MiSans" w:hAnsi="MiSans" w:cs="MiSans" w:hint="eastAsia"/>
        </w:rPr>
        <w:t>集市</w:t>
      </w:r>
      <w:proofErr w:type="gramStart"/>
      <w:r w:rsidR="00707E2A">
        <w:rPr>
          <w:rFonts w:ascii="MiSans" w:eastAsia="MiSans" w:hAnsi="MiSans" w:cs="MiSans" w:hint="eastAsia"/>
        </w:rPr>
        <w:t>层</w:t>
      </w:r>
      <w:r w:rsidR="00573E49">
        <w:rPr>
          <w:rFonts w:ascii="MiSans" w:eastAsia="MiSans" w:hAnsi="MiSans" w:cs="MiSans" w:hint="eastAsia"/>
        </w:rPr>
        <w:t>宽表</w:t>
      </w:r>
      <w:proofErr w:type="gramEnd"/>
      <w:r w:rsidR="00656430">
        <w:rPr>
          <w:rFonts w:ascii="MiSans" w:eastAsia="MiSans" w:hAnsi="MiSans" w:cs="MiSans" w:hint="eastAsia"/>
        </w:rPr>
        <w:t>（</w:t>
      </w:r>
      <w:r w:rsidR="00707E2A">
        <w:rPr>
          <w:rFonts w:ascii="MiSans" w:eastAsia="MiSans" w:hAnsi="MiSans" w:cs="MiSans" w:hint="eastAsia"/>
        </w:rPr>
        <w:t>例如代理人信息表、客户经营表、投保单信息表</w:t>
      </w:r>
      <w:r w:rsidR="00656430">
        <w:rPr>
          <w:rFonts w:ascii="MiSans" w:eastAsia="MiSans" w:hAnsi="MiSans" w:cs="MiSans" w:hint="eastAsia"/>
        </w:rPr>
        <w:t>）</w:t>
      </w:r>
      <w:r w:rsidR="000A125D">
        <w:rPr>
          <w:rFonts w:ascii="MiSans" w:eastAsia="MiSans" w:hAnsi="MiSans" w:cs="MiSans" w:hint="eastAsia"/>
        </w:rPr>
        <w:t>。</w:t>
      </w:r>
    </w:p>
    <w:p w14:paraId="2B79DD8F" w14:textId="22B6929C" w:rsidR="00413283" w:rsidRDefault="00413283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从</w:t>
      </w:r>
      <w:r>
        <w:rPr>
          <w:rFonts w:ascii="MiSans" w:eastAsia="MiSans" w:hAnsi="MiSans" w:cs="MiSans"/>
        </w:rPr>
        <w:t>DWS</w:t>
      </w:r>
      <w:bookmarkStart w:id="5" w:name="OLE_LINK9"/>
      <w:bookmarkStart w:id="6" w:name="OLE_LINK10"/>
      <w:r w:rsidR="00C02BE9">
        <w:rPr>
          <w:rFonts w:ascii="MiSans" w:eastAsia="MiSans" w:hAnsi="MiSans" w:cs="MiSans" w:hint="eastAsia"/>
        </w:rPr>
        <w:t>宽表</w:t>
      </w:r>
      <w:bookmarkEnd w:id="5"/>
      <w:bookmarkEnd w:id="6"/>
      <w:r w:rsidR="00FA4935">
        <w:rPr>
          <w:rFonts w:ascii="MiSans" w:eastAsia="MiSans" w:hAnsi="MiSans" w:cs="MiSans" w:hint="eastAsia"/>
        </w:rPr>
        <w:t>层</w:t>
      </w:r>
      <w:r>
        <w:rPr>
          <w:rFonts w:ascii="MiSans" w:eastAsia="MiSans" w:hAnsi="MiSans" w:cs="MiSans" w:hint="eastAsia"/>
        </w:rPr>
        <w:t>到</w:t>
      </w:r>
      <w:r>
        <w:rPr>
          <w:rFonts w:ascii="MiSans" w:eastAsia="MiSans" w:hAnsi="MiSans" w:cs="MiSans"/>
        </w:rPr>
        <w:t>ADS</w:t>
      </w:r>
      <w:r w:rsidR="00384F28">
        <w:rPr>
          <w:rFonts w:ascii="MiSans" w:eastAsia="MiSans" w:hAnsi="MiSans" w:cs="MiSans" w:hint="eastAsia"/>
        </w:rPr>
        <w:t>指标</w:t>
      </w:r>
      <w:r w:rsidR="00FA4935">
        <w:rPr>
          <w:rFonts w:ascii="MiSans" w:eastAsia="MiSans" w:hAnsi="MiSans" w:cs="MiSans" w:hint="eastAsia"/>
        </w:rPr>
        <w:t>层</w:t>
      </w:r>
      <w:r>
        <w:rPr>
          <w:rFonts w:ascii="MiSans" w:eastAsia="MiSans" w:hAnsi="MiSans" w:cs="MiSans" w:hint="eastAsia"/>
        </w:rPr>
        <w:t>，</w:t>
      </w:r>
      <w:r w:rsidR="008C1E62">
        <w:rPr>
          <w:rFonts w:ascii="MiSans" w:eastAsia="MiSans" w:hAnsi="MiSans" w:cs="MiSans" w:hint="eastAsia"/>
        </w:rPr>
        <w:t>基于业务考核指标，完成由</w:t>
      </w:r>
      <w:proofErr w:type="gramStart"/>
      <w:r w:rsidR="008C1E62">
        <w:rPr>
          <w:rFonts w:ascii="MiSans" w:eastAsia="MiSans" w:hAnsi="MiSans" w:cs="MiSans" w:hint="eastAsia"/>
        </w:rPr>
        <w:t>集市层</w:t>
      </w:r>
      <w:r w:rsidR="000F34EE">
        <w:rPr>
          <w:rFonts w:ascii="MiSans" w:eastAsia="MiSans" w:hAnsi="MiSans" w:cs="MiSans" w:hint="eastAsia"/>
        </w:rPr>
        <w:t>成到</w:t>
      </w:r>
      <w:proofErr w:type="gramEnd"/>
      <w:r w:rsidR="000F34EE">
        <w:rPr>
          <w:rFonts w:ascii="MiSans" w:eastAsia="MiSans" w:hAnsi="MiSans" w:cs="MiSans" w:hint="eastAsia"/>
        </w:rPr>
        <w:t>应用层的指标的计算口径与数据输出。</w:t>
      </w:r>
    </w:p>
    <w:p w14:paraId="500EC0F0" w14:textId="19103676" w:rsidR="00EA02CC" w:rsidRPr="00C05C0E" w:rsidRDefault="000A327D" w:rsidP="00C05C0E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对</w:t>
      </w:r>
      <w:r w:rsidR="00C2651B">
        <w:rPr>
          <w:rFonts w:ascii="MiSans" w:eastAsia="MiSans" w:hAnsi="MiSans" w:cs="MiSans" w:hint="eastAsia"/>
        </w:rPr>
        <w:t>人力、团队</w:t>
      </w:r>
      <w:r>
        <w:rPr>
          <w:rFonts w:ascii="MiSans" w:eastAsia="MiSans" w:hAnsi="MiSans" w:cs="MiSans" w:hint="eastAsia"/>
        </w:rPr>
        <w:t>等主题</w:t>
      </w:r>
      <w:r w:rsidR="00696B44">
        <w:rPr>
          <w:rFonts w:ascii="MiSans" w:eastAsia="MiSans" w:hAnsi="MiSans" w:cs="MiSans" w:hint="eastAsia"/>
        </w:rPr>
        <w:t>中数据口径不一致的情况进行处理和聚合，</w:t>
      </w:r>
      <w:r w:rsidR="00F42C8E">
        <w:rPr>
          <w:rFonts w:ascii="MiSans" w:eastAsia="MiSans" w:hAnsi="MiSans" w:cs="MiSans" w:hint="eastAsia"/>
        </w:rPr>
        <w:t>根据需求完成每日、每周、季度、年度累计等指标的计算，确保数据准确性和一致性。</w:t>
      </w:r>
    </w:p>
    <w:p w14:paraId="77D6070B" w14:textId="4945C18A" w:rsidR="00196539" w:rsidRDefault="008A0A1F" w:rsidP="008A0A1F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8A0A1F">
        <w:rPr>
          <w:rFonts w:ascii="MiSans" w:eastAsia="MiSans" w:hAnsi="MiSans" w:cs="MiSans" w:hint="eastAsia"/>
        </w:rPr>
        <w:t xml:space="preserve">基于 </w:t>
      </w:r>
      <w:proofErr w:type="spellStart"/>
      <w:r w:rsidRPr="008A0A1F">
        <w:rPr>
          <w:rFonts w:ascii="MiSans" w:eastAsia="MiSans" w:hAnsi="MiSans" w:cs="MiSans" w:hint="eastAsia"/>
        </w:rPr>
        <w:t>DolphinScheduler</w:t>
      </w:r>
      <w:proofErr w:type="spellEnd"/>
      <w:r w:rsidRPr="008A0A1F">
        <w:rPr>
          <w:rFonts w:ascii="MiSans" w:eastAsia="MiSans" w:hAnsi="MiSans" w:cs="MiSans" w:hint="eastAsia"/>
        </w:rPr>
        <w:t xml:space="preserve"> </w:t>
      </w:r>
      <w:proofErr w:type="gramStart"/>
      <w:r w:rsidR="00B72C76">
        <w:rPr>
          <w:rFonts w:ascii="MiSans" w:eastAsia="MiSans" w:hAnsi="MiSans" w:cs="MiSans" w:hint="eastAsia"/>
        </w:rPr>
        <w:t>构建数仓</w:t>
      </w:r>
      <w:proofErr w:type="gramEnd"/>
      <w:r w:rsidR="00B72C76">
        <w:rPr>
          <w:rFonts w:ascii="MiSans" w:eastAsia="MiSans" w:hAnsi="MiSans" w:cs="MiSans" w:hint="eastAsia"/>
        </w:rPr>
        <w:t>自动化脚本平台;编写SHELL脚本调用</w:t>
      </w:r>
      <w:proofErr w:type="spellStart"/>
      <w:r w:rsidR="00B72C76">
        <w:rPr>
          <w:rFonts w:ascii="MiSans" w:eastAsia="MiSans" w:hAnsi="MiSans" w:cs="MiSans" w:hint="eastAsia"/>
        </w:rPr>
        <w:t>H</w:t>
      </w:r>
      <w:r w:rsidR="00B72C76">
        <w:rPr>
          <w:rFonts w:ascii="MiSans" w:eastAsia="MiSans" w:hAnsi="MiSans" w:cs="MiSans"/>
        </w:rPr>
        <w:t>iveSQL</w:t>
      </w:r>
      <w:proofErr w:type="spellEnd"/>
      <w:r w:rsidRPr="008A0A1F">
        <w:rPr>
          <w:rFonts w:ascii="MiSans" w:eastAsia="MiSans" w:hAnsi="MiSans" w:cs="MiSans" w:hint="eastAsia"/>
        </w:rPr>
        <w:t xml:space="preserve">，编写配套注释与自测用例，完成功能验证，实现 ETL </w:t>
      </w:r>
      <w:r>
        <w:rPr>
          <w:rFonts w:ascii="MiSans" w:eastAsia="MiSans" w:hAnsi="MiSans" w:cs="MiSans" w:hint="eastAsia"/>
        </w:rPr>
        <w:t>任务的全自动化编排与调度</w:t>
      </w:r>
      <w:r w:rsidR="00656E61">
        <w:rPr>
          <w:rFonts w:ascii="MiSans" w:eastAsia="MiSans" w:hAnsi="MiSans" w:cs="MiSans" w:hint="eastAsia"/>
        </w:rPr>
        <w:t>。</w:t>
      </w:r>
    </w:p>
    <w:p w14:paraId="52597010" w14:textId="7567139A" w:rsidR="00352DF4" w:rsidRPr="00196539" w:rsidRDefault="00CD1BBD" w:rsidP="00CD1BBD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bookmarkStart w:id="7" w:name="OLE_LINK3"/>
      <w:r w:rsidRPr="00CD1BBD">
        <w:rPr>
          <w:rFonts w:ascii="MiSans" w:eastAsia="MiSans" w:hAnsi="MiSans" w:cs="MiSans" w:hint="eastAsia"/>
        </w:rPr>
        <w:t>使用SVN进行ETL脚本与配置文件的版本管理，配合完成测试与联调工作，并按需完成数据抽取与交付。</w:t>
      </w:r>
      <w:bookmarkEnd w:id="7"/>
    </w:p>
    <w:bookmarkEnd w:id="1"/>
    <w:bookmarkEnd w:id="2"/>
    <w:p w14:paraId="68D92A4E" w14:textId="77777777" w:rsidR="00C0737D" w:rsidRDefault="00C0737D" w:rsidP="00C0737D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业务成果</w:t>
      </w:r>
    </w:p>
    <w:p w14:paraId="6E38CF2B" w14:textId="77777777" w:rsidR="00C0737D" w:rsidRDefault="00C0737D" w:rsidP="00C0737D">
      <w:pPr>
        <w:pStyle w:val="ab"/>
        <w:numPr>
          <w:ilvl w:val="0"/>
          <w:numId w:val="14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帮助业务团队快速分析</w:t>
      </w:r>
      <w:proofErr w:type="gramStart"/>
      <w:r>
        <w:rPr>
          <w:rFonts w:ascii="MiSans" w:eastAsia="MiSans" w:hAnsi="MiSans" w:cs="MiSans" w:hint="eastAsia"/>
        </w:rPr>
        <w:t>每个收展员</w:t>
      </w:r>
      <w:proofErr w:type="gramEnd"/>
      <w:r>
        <w:rPr>
          <w:rFonts w:ascii="MiSans" w:eastAsia="MiSans" w:hAnsi="MiSans" w:cs="MiSans" w:hint="eastAsia"/>
        </w:rPr>
        <w:t>的“有效参会人数”、</w:t>
      </w:r>
      <w:proofErr w:type="gramStart"/>
      <w:r>
        <w:rPr>
          <w:rFonts w:ascii="MiSans" w:eastAsia="MiSans" w:hAnsi="MiSans" w:cs="MiSans" w:hint="eastAsia"/>
        </w:rPr>
        <w:t>“</w:t>
      </w:r>
      <w:proofErr w:type="gramEnd"/>
      <w:r>
        <w:rPr>
          <w:rFonts w:ascii="MiSans" w:eastAsia="MiSans" w:hAnsi="MiSans" w:cs="MiSans" w:hint="eastAsia"/>
        </w:rPr>
        <w:t>有效拜访人数</w:t>
      </w:r>
      <w:proofErr w:type="gramStart"/>
      <w:r>
        <w:rPr>
          <w:rFonts w:ascii="MiSans" w:eastAsia="MiSans" w:hAnsi="MiSans" w:cs="MiSans" w:hint="eastAsia"/>
        </w:rPr>
        <w:t>“</w:t>
      </w:r>
      <w:proofErr w:type="gramEnd"/>
      <w:r>
        <w:rPr>
          <w:rFonts w:ascii="MiSans" w:eastAsia="MiSans" w:hAnsi="MiSans" w:cs="MiSans" w:hint="eastAsia"/>
        </w:rPr>
        <w:t>、“达星”情况等数据的分析，使客户团队的参会转化率增加了1</w:t>
      </w:r>
      <w:r>
        <w:rPr>
          <w:rFonts w:ascii="MiSans" w:eastAsia="MiSans" w:hAnsi="MiSans" w:cs="MiSans"/>
        </w:rPr>
        <w:t xml:space="preserve">5% </w:t>
      </w:r>
      <w:r>
        <w:rPr>
          <w:rFonts w:ascii="MiSans" w:eastAsia="MiSans" w:hAnsi="MiSans" w:cs="MiSans" w:hint="eastAsia"/>
        </w:rPr>
        <w:t>业绩达标人数增加了1</w:t>
      </w:r>
      <w:r>
        <w:rPr>
          <w:rFonts w:ascii="MiSans" w:eastAsia="MiSans" w:hAnsi="MiSans" w:cs="MiSans"/>
        </w:rPr>
        <w:t>0%</w:t>
      </w:r>
      <w:r>
        <w:rPr>
          <w:rFonts w:ascii="MiSans" w:eastAsia="MiSans" w:hAnsi="MiSans" w:cs="MiSans" w:hint="eastAsia"/>
        </w:rPr>
        <w:t>。</w:t>
      </w:r>
    </w:p>
    <w:p w14:paraId="40BDA0FC" w14:textId="0D98E4C6" w:rsidR="0045749B" w:rsidRPr="00D56EEC" w:rsidRDefault="00C0737D" w:rsidP="0045749B">
      <w:pPr>
        <w:pStyle w:val="ab"/>
        <w:numPr>
          <w:ilvl w:val="0"/>
          <w:numId w:val="14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通过调度系统有效减少人力干涉且提高了对数据处理的效率，减轻了客户团队数据分析的人力资源耗费，提高业务效率和工作的积极性</w:t>
      </w:r>
    </w:p>
    <w:p w14:paraId="45D5A855" w14:textId="77777777" w:rsidR="00256CF7" w:rsidRPr="00256CF7" w:rsidRDefault="00B73516" w:rsidP="00256CF7">
      <w:pPr>
        <w:pStyle w:val="a5"/>
        <w:spacing w:before="156"/>
        <w:rPr>
          <w:sz w:val="28"/>
        </w:rPr>
      </w:pPr>
      <w:r>
        <w:rPr>
          <w:sz w:val="28"/>
        </w:rPr>
        <w:t>都</w:t>
      </w:r>
      <w:proofErr w:type="gramStart"/>
      <w:r>
        <w:rPr>
          <w:sz w:val="28"/>
        </w:rPr>
        <w:t>邦</w:t>
      </w:r>
      <w:proofErr w:type="gramEnd"/>
      <w:r>
        <w:rPr>
          <w:sz w:val="28"/>
        </w:rPr>
        <w:t>财险</w:t>
      </w:r>
      <w:proofErr w:type="gramStart"/>
      <w:r w:rsidR="00256CF7" w:rsidRPr="00256CF7">
        <w:rPr>
          <w:rFonts w:hint="eastAsia"/>
          <w:sz w:val="28"/>
        </w:rPr>
        <w:t>个客场景化标签</w:t>
      </w:r>
      <w:proofErr w:type="gramEnd"/>
      <w:r w:rsidR="00256CF7" w:rsidRPr="00256CF7">
        <w:rPr>
          <w:rFonts w:hint="eastAsia"/>
          <w:sz w:val="28"/>
        </w:rPr>
        <w:t>建设项目</w:t>
      </w:r>
    </w:p>
    <w:p w14:paraId="30A794FA" w14:textId="77777777" w:rsidR="0045749B" w:rsidRDefault="0045749B" w:rsidP="0045749B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项目介绍</w:t>
      </w:r>
    </w:p>
    <w:p w14:paraId="280B1B54" w14:textId="77777777" w:rsidR="00256CF7" w:rsidRDefault="008A26B3" w:rsidP="00256CF7">
      <w:pPr>
        <w:pStyle w:val="ab"/>
        <w:ind w:left="420"/>
        <w:rPr>
          <w:rFonts w:ascii="MiSans" w:eastAsia="MiSans" w:hAnsi="MiSans" w:cs="MiSans"/>
        </w:rPr>
      </w:pPr>
      <w:r w:rsidRPr="008A26B3">
        <w:rPr>
          <w:rFonts w:ascii="MiSans" w:eastAsia="MiSans" w:hAnsi="MiSans" w:cs="MiSans"/>
        </w:rPr>
        <w:t>都</w:t>
      </w:r>
      <w:proofErr w:type="gramStart"/>
      <w:r w:rsidRPr="008A26B3">
        <w:rPr>
          <w:rFonts w:ascii="MiSans" w:eastAsia="MiSans" w:hAnsi="MiSans" w:cs="MiSans"/>
        </w:rPr>
        <w:t>邦</w:t>
      </w:r>
      <w:proofErr w:type="gramEnd"/>
      <w:r w:rsidRPr="008A26B3">
        <w:rPr>
          <w:rFonts w:ascii="MiSans" w:eastAsia="MiSans" w:hAnsi="MiSans" w:cs="MiSans"/>
        </w:rPr>
        <w:t>财险</w:t>
      </w:r>
      <w:r>
        <w:rPr>
          <w:rFonts w:ascii="MiSans" w:eastAsia="MiSans" w:hAnsi="MiSans" w:cs="MiSans" w:hint="eastAsia"/>
        </w:rPr>
        <w:t>个人</w:t>
      </w:r>
      <w:r w:rsidR="00256CF7">
        <w:rPr>
          <w:rFonts w:ascii="MiSans" w:eastAsia="MiSans" w:hAnsi="MiSans" w:cs="MiSans" w:hint="eastAsia"/>
        </w:rPr>
        <w:t>业务占公司占比超7</w:t>
      </w:r>
      <w:r w:rsidR="00256CF7">
        <w:rPr>
          <w:rFonts w:ascii="MiSans" w:eastAsia="MiSans" w:hAnsi="MiSans" w:cs="MiSans"/>
        </w:rPr>
        <w:t>0%</w:t>
      </w:r>
      <w:r w:rsidR="00256CF7">
        <w:rPr>
          <w:rFonts w:ascii="MiSans" w:eastAsia="MiSans" w:hAnsi="MiSans" w:cs="MiSans" w:hint="eastAsia"/>
        </w:rPr>
        <w:t>，客户存量规模超百万级别。</w:t>
      </w:r>
      <w:r w:rsidR="00256CF7">
        <w:rPr>
          <w:rFonts w:ascii="MiSans" w:eastAsia="MiSans" w:hAnsi="MiSans" w:cs="MiSans"/>
        </w:rPr>
        <w:t>客户数据分散在承保、理赔、续期、客服</w:t>
      </w:r>
      <w:r w:rsidR="00256CF7" w:rsidRPr="00256CF7">
        <w:rPr>
          <w:rFonts w:ascii="MiSans" w:eastAsia="MiSans" w:hAnsi="MiSans" w:cs="MiSans"/>
        </w:rPr>
        <w:t>等多个独立系统中，缺乏统一的客户全景视图</w:t>
      </w:r>
      <w:r w:rsidR="00256CF7">
        <w:rPr>
          <w:rFonts w:ascii="MiSans" w:eastAsia="MiSans" w:hAnsi="MiSans" w:cs="MiSans" w:hint="eastAsia"/>
        </w:rPr>
        <w:t>。</w:t>
      </w:r>
      <w:r w:rsidR="00EB3CB5" w:rsidRPr="00EB3CB5">
        <w:rPr>
          <w:rFonts w:ascii="MiSans" w:eastAsia="MiSans" w:hAnsi="MiSans" w:cs="MiSans"/>
        </w:rPr>
        <w:t>为此启动客户画像标签体系与数据仓库建设，</w:t>
      </w:r>
      <w:proofErr w:type="gramStart"/>
      <w:r w:rsidR="00EB3CB5" w:rsidRPr="00EB3CB5">
        <w:rPr>
          <w:rFonts w:ascii="MiSans" w:eastAsia="MiSans" w:hAnsi="MiSans" w:cs="MiSans"/>
        </w:rPr>
        <w:t>整合全量客户</w:t>
      </w:r>
      <w:proofErr w:type="gramEnd"/>
      <w:r w:rsidR="00EB3CB5" w:rsidRPr="00EB3CB5">
        <w:rPr>
          <w:rFonts w:ascii="MiSans" w:eastAsia="MiSans" w:hAnsi="MiSans" w:cs="MiSans"/>
        </w:rPr>
        <w:t>数据，构建多维度标签体系，支撑精准营销与差异化运营。</w:t>
      </w:r>
    </w:p>
    <w:p w14:paraId="4D243D8E" w14:textId="77777777" w:rsidR="00635A79" w:rsidRPr="00635A79" w:rsidRDefault="00635A79" w:rsidP="00635A79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 w:rsidRPr="00635A79">
        <w:rPr>
          <w:rFonts w:ascii="MiSans" w:eastAsia="MiSans" w:hAnsi="MiSans" w:cs="MiSans" w:hint="eastAsia"/>
        </w:rPr>
        <w:t>技术</w:t>
      </w:r>
      <w:proofErr w:type="gramStart"/>
      <w:r w:rsidRPr="00635A79">
        <w:rPr>
          <w:rFonts w:ascii="MiSans" w:eastAsia="MiSans" w:hAnsi="MiSans" w:cs="MiSans" w:hint="eastAsia"/>
        </w:rPr>
        <w:t>栈</w:t>
      </w:r>
      <w:proofErr w:type="gramEnd"/>
    </w:p>
    <w:p w14:paraId="025A5AD7" w14:textId="6CC6E1AF" w:rsidR="007472AE" w:rsidRPr="00D56EEC" w:rsidRDefault="007472AE" w:rsidP="007472AE">
      <w:pPr>
        <w:pStyle w:val="ab"/>
        <w:ind w:firstLine="420"/>
        <w:rPr>
          <w:rFonts w:ascii="MiSans" w:eastAsia="MiSans" w:hAnsi="MiSans" w:cs="MiSans"/>
          <w:b/>
        </w:rPr>
      </w:pPr>
      <w:r w:rsidRPr="00D56EEC">
        <w:rPr>
          <w:rFonts w:ascii="MiSans" w:eastAsia="MiSans" w:hAnsi="MiSans" w:cs="MiSans"/>
          <w:b/>
        </w:rPr>
        <w:t>阿里云</w:t>
      </w:r>
      <w:proofErr w:type="spellStart"/>
      <w:r w:rsidR="00B154D3" w:rsidRPr="00D56EEC">
        <w:rPr>
          <w:rFonts w:ascii="MiSans" w:eastAsia="MiSans" w:hAnsi="MiSans" w:cs="MiSans"/>
          <w:b/>
        </w:rPr>
        <w:t>MaxCompute</w:t>
      </w:r>
      <w:proofErr w:type="spellEnd"/>
      <w:r w:rsidR="00B154D3" w:rsidRPr="00D56EEC">
        <w:rPr>
          <w:rFonts w:ascii="MiSans" w:eastAsia="MiSans" w:hAnsi="MiSans" w:cs="MiSans"/>
          <w:b/>
        </w:rPr>
        <w:t xml:space="preserve"> </w:t>
      </w:r>
      <w:r w:rsidR="00F748B0" w:rsidRPr="00D56EEC">
        <w:rPr>
          <w:rFonts w:ascii="MiSans" w:eastAsia="MiSans" w:hAnsi="MiSans" w:cs="MiSans"/>
          <w:b/>
        </w:rPr>
        <w:t xml:space="preserve">+ </w:t>
      </w:r>
      <w:proofErr w:type="spellStart"/>
      <w:r w:rsidR="00F748B0" w:rsidRPr="00D56EEC">
        <w:rPr>
          <w:rFonts w:ascii="MiSans" w:eastAsia="MiSans" w:hAnsi="MiSans" w:cs="MiSans"/>
          <w:b/>
        </w:rPr>
        <w:t>DataWorks</w:t>
      </w:r>
      <w:proofErr w:type="spellEnd"/>
      <w:r w:rsidR="00F748B0">
        <w:rPr>
          <w:rFonts w:ascii="MiSans" w:eastAsia="MiSans" w:hAnsi="MiSans" w:cs="MiSans" w:hint="eastAsia"/>
          <w:b/>
        </w:rPr>
        <w:t>（</w:t>
      </w:r>
      <w:r w:rsidR="00F748B0" w:rsidRPr="00D56EEC">
        <w:rPr>
          <w:rFonts w:ascii="MiSans" w:eastAsia="MiSans" w:hAnsi="MiSans" w:cs="MiSans" w:hint="eastAsia"/>
          <w:b/>
        </w:rPr>
        <w:t>DI离线同步</w:t>
      </w:r>
      <w:r w:rsidR="00F748B0">
        <w:rPr>
          <w:rFonts w:ascii="MiSans" w:eastAsia="MiSans" w:hAnsi="MiSans" w:cs="MiSans" w:hint="eastAsia"/>
          <w:b/>
        </w:rPr>
        <w:t>）</w:t>
      </w:r>
      <w:r w:rsidR="001B210D">
        <w:rPr>
          <w:rFonts w:ascii="MiSans" w:eastAsia="MiSans" w:hAnsi="MiSans" w:cs="MiSans"/>
          <w:b/>
        </w:rPr>
        <w:t xml:space="preserve">+ </w:t>
      </w:r>
      <w:r w:rsidR="0066355F" w:rsidRPr="00D56EEC">
        <w:rPr>
          <w:rFonts w:ascii="MiSans" w:eastAsia="MiSans" w:hAnsi="MiSans" w:cs="MiSans" w:hint="eastAsia"/>
          <w:b/>
        </w:rPr>
        <w:t>Quick BI</w:t>
      </w:r>
    </w:p>
    <w:p w14:paraId="5F5B8CF2" w14:textId="23EA0BE3" w:rsidR="00B963EA" w:rsidRDefault="00070FA7" w:rsidP="00B963EA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bookmarkStart w:id="8" w:name="OLE_LINK4"/>
      <w:r>
        <w:rPr>
          <w:rFonts w:ascii="MiSans" w:eastAsia="MiSans" w:hAnsi="MiSans" w:cs="MiSans" w:hint="eastAsia"/>
        </w:rPr>
        <w:lastRenderedPageBreak/>
        <w:t>工作内容</w:t>
      </w:r>
    </w:p>
    <w:p w14:paraId="563B0B83" w14:textId="74EDC538" w:rsidR="00635A79" w:rsidRDefault="00320F28" w:rsidP="00320F28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320F28">
        <w:rPr>
          <w:rFonts w:ascii="MiSans" w:eastAsia="MiSans" w:hAnsi="MiSans" w:cs="MiSans" w:hint="eastAsia"/>
        </w:rPr>
        <w:t>参与需求分析</w:t>
      </w:r>
      <w:proofErr w:type="gramStart"/>
      <w:r w:rsidRPr="00320F28">
        <w:rPr>
          <w:rFonts w:ascii="MiSans" w:eastAsia="MiSans" w:hAnsi="MiSans" w:cs="MiSans" w:hint="eastAsia"/>
        </w:rPr>
        <w:t>及数仓建模</w:t>
      </w:r>
      <w:proofErr w:type="gramEnd"/>
      <w:r w:rsidRPr="00320F28">
        <w:rPr>
          <w:rFonts w:ascii="MiSans" w:eastAsia="MiSans" w:hAnsi="MiSans" w:cs="MiSans" w:hint="eastAsia"/>
        </w:rPr>
        <w:t>设计，梳理业务数据来源，明确ODS</w:t>
      </w:r>
      <w:r>
        <w:rPr>
          <w:rFonts w:ascii="MiSans" w:eastAsia="MiSans" w:hAnsi="MiSans" w:cs="MiSans" w:hint="eastAsia"/>
        </w:rPr>
        <w:t>层数据接入方案及</w:t>
      </w:r>
      <w:proofErr w:type="gramStart"/>
      <w:r>
        <w:rPr>
          <w:rFonts w:ascii="MiSans" w:eastAsia="MiSans" w:hAnsi="MiSans" w:cs="MiSans" w:hint="eastAsia"/>
        </w:rPr>
        <w:t>各主题</w:t>
      </w:r>
      <w:proofErr w:type="gramEnd"/>
      <w:r>
        <w:rPr>
          <w:rFonts w:ascii="MiSans" w:eastAsia="MiSans" w:hAnsi="MiSans" w:cs="MiSans" w:hint="eastAsia"/>
        </w:rPr>
        <w:t>维度、事实模型的数据来源</w:t>
      </w:r>
      <w:r w:rsidR="009B582F">
        <w:rPr>
          <w:rFonts w:ascii="MiSans" w:eastAsia="MiSans" w:hAnsi="MiSans" w:cs="MiSans" w:hint="eastAsia"/>
        </w:rPr>
        <w:t>。</w:t>
      </w:r>
      <w:r w:rsidR="005446D8">
        <w:rPr>
          <w:rFonts w:ascii="MiSans" w:eastAsia="MiSans" w:hAnsi="MiSans" w:cs="MiSans"/>
        </w:rPr>
        <w:t xml:space="preserve"> </w:t>
      </w:r>
    </w:p>
    <w:p w14:paraId="32358B24" w14:textId="28F6D851" w:rsidR="00B963EA" w:rsidRDefault="00B963EA" w:rsidP="00B963EA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B963EA">
        <w:rPr>
          <w:rFonts w:ascii="MiSans" w:eastAsia="MiSans" w:hAnsi="MiSans" w:cs="MiSans"/>
        </w:rPr>
        <w:t>使用</w:t>
      </w:r>
      <w:r w:rsidR="001F2267">
        <w:rPr>
          <w:rFonts w:ascii="MiSans" w:eastAsia="MiSans" w:hAnsi="MiSans" w:cs="MiSans" w:hint="eastAsia"/>
        </w:rPr>
        <w:t>数据交换平台</w:t>
      </w:r>
      <w:r w:rsidR="006A4FEF">
        <w:rPr>
          <w:rFonts w:ascii="MiSans" w:eastAsia="MiSans" w:hAnsi="MiSans" w:cs="MiSans" w:hint="eastAsia"/>
        </w:rPr>
        <w:t>DI离线同步</w:t>
      </w:r>
      <w:r w:rsidR="00C01D00">
        <w:rPr>
          <w:rFonts w:ascii="MiSans" w:eastAsia="MiSans" w:hAnsi="MiSans" w:cs="MiSans" w:hint="eastAsia"/>
        </w:rPr>
        <w:t>的形式</w:t>
      </w:r>
      <w:r w:rsidR="006E3B6C">
        <w:rPr>
          <w:rFonts w:ascii="MiSans" w:eastAsia="MiSans" w:hAnsi="MiSans" w:cs="MiSans" w:hint="eastAsia"/>
        </w:rPr>
        <w:t>同步</w:t>
      </w:r>
      <w:r w:rsidR="00F6172F" w:rsidRPr="00216053">
        <w:rPr>
          <w:rFonts w:ascii="MiSans" w:eastAsia="MiSans" w:hAnsi="MiSans" w:cs="MiSans" w:hint="eastAsia"/>
        </w:rPr>
        <w:t>数据</w:t>
      </w:r>
      <w:proofErr w:type="gramStart"/>
      <w:r w:rsidR="00F6172F" w:rsidRPr="00216053">
        <w:rPr>
          <w:rFonts w:ascii="MiSans" w:eastAsia="MiSans" w:hAnsi="MiSans" w:cs="MiSans" w:hint="eastAsia"/>
        </w:rPr>
        <w:t>至贴源层</w:t>
      </w:r>
      <w:proofErr w:type="gramEnd"/>
      <w:r w:rsidR="00F6172F" w:rsidRPr="00216053">
        <w:rPr>
          <w:rFonts w:ascii="MiSans" w:eastAsia="MiSans" w:hAnsi="MiSans" w:cs="MiSans" w:hint="eastAsia"/>
        </w:rPr>
        <w:t>。</w:t>
      </w:r>
    </w:p>
    <w:p w14:paraId="4B27A2CB" w14:textId="0736BD81" w:rsidR="001A6235" w:rsidRDefault="00FD5980" w:rsidP="00812FDC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在</w:t>
      </w:r>
      <w:r w:rsidR="00812FDC" w:rsidRPr="00812FDC">
        <w:rPr>
          <w:rFonts w:ascii="MiSans" w:eastAsia="MiSans" w:hAnsi="MiSans" w:cs="MiSans" w:hint="eastAsia"/>
        </w:rPr>
        <w:t>HDM</w:t>
      </w:r>
      <w:proofErr w:type="gramStart"/>
      <w:r>
        <w:rPr>
          <w:rFonts w:ascii="MiSans" w:eastAsia="MiSans" w:hAnsi="MiSans" w:cs="MiSans" w:hint="eastAsia"/>
        </w:rPr>
        <w:t>贴源层</w:t>
      </w:r>
      <w:proofErr w:type="gramEnd"/>
      <w:r w:rsidR="00812FDC" w:rsidRPr="00812FDC">
        <w:rPr>
          <w:rFonts w:ascii="MiSans" w:eastAsia="MiSans" w:hAnsi="MiSans" w:cs="MiSans" w:hint="eastAsia"/>
        </w:rPr>
        <w:t>保存业务系统原始数</w:t>
      </w:r>
      <w:r w:rsidR="00812FDC">
        <w:rPr>
          <w:rFonts w:ascii="MiSans" w:eastAsia="MiSans" w:hAnsi="MiSans" w:cs="MiSans" w:hint="eastAsia"/>
        </w:rPr>
        <w:t>据，并完成基础的数据质量校验，为后续数据清洗与加工提供数据基础</w:t>
      </w:r>
      <w:r w:rsidR="00965920">
        <w:rPr>
          <w:rFonts w:ascii="MiSans" w:eastAsia="MiSans" w:hAnsi="MiSans" w:cs="MiSans" w:hint="eastAsia"/>
        </w:rPr>
        <w:t>。</w:t>
      </w:r>
    </w:p>
    <w:p w14:paraId="3027E60B" w14:textId="7FDA6A0B" w:rsidR="00DC1620" w:rsidRDefault="00EF0FB7" w:rsidP="00EF0FB7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EF0FB7">
        <w:rPr>
          <w:rFonts w:ascii="MiSans" w:eastAsia="MiSans" w:hAnsi="MiSans" w:cs="MiSans" w:hint="eastAsia"/>
        </w:rPr>
        <w:t>在BDM数据层使用</w:t>
      </w:r>
      <w:proofErr w:type="spellStart"/>
      <w:r w:rsidRPr="00EF0FB7">
        <w:rPr>
          <w:rFonts w:ascii="MiSans" w:eastAsia="MiSans" w:hAnsi="MiSans" w:cs="MiSans" w:hint="eastAsia"/>
        </w:rPr>
        <w:t>MaxCompute</w:t>
      </w:r>
      <w:proofErr w:type="spellEnd"/>
      <w:r w:rsidRPr="00EF0FB7">
        <w:rPr>
          <w:rFonts w:ascii="MiSans" w:eastAsia="MiSans" w:hAnsi="MiSans" w:cs="MiSans" w:hint="eastAsia"/>
        </w:rPr>
        <w:t xml:space="preserve"> SQL进行数据清洗、标准化处理及事实表建模，结合VB脚</w:t>
      </w:r>
      <w:r>
        <w:rPr>
          <w:rFonts w:ascii="MiSans" w:eastAsia="MiSans" w:hAnsi="MiSans" w:cs="MiSans" w:hint="eastAsia"/>
        </w:rPr>
        <w:t>本辅助完成字段转换、异常数据处理等工作，构建统一用户事实明细表</w:t>
      </w:r>
      <w:r w:rsidR="003D414C" w:rsidRPr="003D414C">
        <w:rPr>
          <w:rFonts w:ascii="MiSans" w:eastAsia="MiSans" w:hAnsi="MiSans" w:cs="MiSans" w:hint="eastAsia"/>
        </w:rPr>
        <w:t>。</w:t>
      </w:r>
    </w:p>
    <w:p w14:paraId="2D0418C6" w14:textId="1E4D7B8F" w:rsidR="004C7169" w:rsidRDefault="00AB7EDB" w:rsidP="00D70EBF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CDM</w:t>
      </w:r>
      <w:r w:rsidR="00695C09">
        <w:rPr>
          <w:rFonts w:ascii="MiSans" w:eastAsia="MiSans" w:hAnsi="MiSans" w:cs="MiSans" w:hint="eastAsia"/>
        </w:rPr>
        <w:t>明细</w:t>
      </w:r>
      <w:r w:rsidR="004C7169">
        <w:rPr>
          <w:rFonts w:ascii="MiSans" w:eastAsia="MiSans" w:hAnsi="MiSans" w:cs="MiSans" w:hint="eastAsia"/>
        </w:rPr>
        <w:t>层</w:t>
      </w:r>
      <w:r w:rsidR="007248F9">
        <w:rPr>
          <w:rFonts w:ascii="MiSans" w:eastAsia="MiSans" w:hAnsi="MiSans" w:cs="MiSans" w:hint="eastAsia"/>
        </w:rPr>
        <w:t>基于用户维度做成宽表，通过</w:t>
      </w:r>
      <w:proofErr w:type="spellStart"/>
      <w:r w:rsidR="007248F9">
        <w:rPr>
          <w:rFonts w:ascii="MiSans" w:eastAsia="MiSans" w:hAnsi="MiSans" w:cs="MiSans" w:hint="eastAsia"/>
        </w:rPr>
        <w:t>MaxCompute</w:t>
      </w:r>
      <w:proofErr w:type="spellEnd"/>
      <w:r w:rsidR="007248F9">
        <w:rPr>
          <w:rFonts w:ascii="MiSans" w:eastAsia="MiSans" w:hAnsi="MiSans" w:cs="MiSans"/>
        </w:rPr>
        <w:t xml:space="preserve"> </w:t>
      </w:r>
      <w:r w:rsidR="007248F9">
        <w:rPr>
          <w:rFonts w:ascii="MiSans" w:eastAsia="MiSans" w:hAnsi="MiSans" w:cs="MiSans" w:hint="eastAsia"/>
        </w:rPr>
        <w:t>SQL完成用户标签统计。</w:t>
      </w:r>
    </w:p>
    <w:p w14:paraId="53DD2E68" w14:textId="32933297" w:rsidR="007248F9" w:rsidRPr="007248F9" w:rsidRDefault="00422E16" w:rsidP="00FC2353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MDM</w:t>
      </w:r>
      <w:r w:rsidR="00695C09">
        <w:rPr>
          <w:rFonts w:ascii="MiSans" w:eastAsia="MiSans" w:hAnsi="MiSans" w:cs="MiSans" w:hint="eastAsia"/>
        </w:rPr>
        <w:t>应用</w:t>
      </w:r>
      <w:r w:rsidR="007248F9">
        <w:rPr>
          <w:rFonts w:ascii="MiSans" w:eastAsia="MiSans" w:hAnsi="MiSans" w:cs="MiSans" w:hint="eastAsia"/>
        </w:rPr>
        <w:t>层整合标签</w:t>
      </w:r>
      <w:proofErr w:type="gramStart"/>
      <w:r w:rsidR="007248F9">
        <w:rPr>
          <w:rFonts w:ascii="MiSans" w:eastAsia="MiSans" w:hAnsi="MiSans" w:cs="MiSans" w:hint="eastAsia"/>
        </w:rPr>
        <w:t>主题宽表</w:t>
      </w:r>
      <w:r w:rsidR="00FC2353">
        <w:rPr>
          <w:rFonts w:ascii="MiSans" w:eastAsia="MiSans" w:hAnsi="MiSans" w:cs="MiSans" w:hint="eastAsia"/>
        </w:rPr>
        <w:t>将</w:t>
      </w:r>
      <w:proofErr w:type="gramEnd"/>
      <w:r w:rsidR="00FC2353">
        <w:rPr>
          <w:rFonts w:ascii="MiSans" w:eastAsia="MiSans" w:hAnsi="MiSans" w:cs="MiSans" w:hint="eastAsia"/>
        </w:rPr>
        <w:t>用户划分为高价值用户、潜在用户等多类群体，</w:t>
      </w:r>
      <w:r w:rsidR="00FC2353" w:rsidRPr="00FC2353">
        <w:rPr>
          <w:rFonts w:ascii="MiSans" w:eastAsia="MiSans" w:hAnsi="MiSans" w:cs="MiSans" w:hint="eastAsia"/>
        </w:rPr>
        <w:t>支撑精准营销与差异化运营</w:t>
      </w:r>
      <w:r w:rsidR="00FC2353">
        <w:rPr>
          <w:rFonts w:ascii="MiSans" w:eastAsia="MiSans" w:hAnsi="MiSans" w:cs="MiSans" w:hint="eastAsia"/>
        </w:rPr>
        <w:t>。</w:t>
      </w:r>
    </w:p>
    <w:p w14:paraId="4A9D20DC" w14:textId="6463B71D" w:rsidR="00DF4D42" w:rsidRDefault="00B6059D" w:rsidP="00B6059D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B6059D">
        <w:rPr>
          <w:rFonts w:ascii="MiSans" w:eastAsia="MiSans" w:hAnsi="MiSans" w:cs="MiSans" w:hint="eastAsia"/>
        </w:rPr>
        <w:t>使用</w:t>
      </w:r>
      <w:proofErr w:type="spellStart"/>
      <w:r w:rsidRPr="00B6059D">
        <w:rPr>
          <w:rFonts w:ascii="MiSans" w:eastAsia="MiSans" w:hAnsi="MiSans" w:cs="MiSans" w:hint="eastAsia"/>
        </w:rPr>
        <w:t>DataWorks</w:t>
      </w:r>
      <w:proofErr w:type="spellEnd"/>
      <w:r w:rsidR="00FE1EEA">
        <w:rPr>
          <w:rFonts w:ascii="MiSans" w:eastAsia="MiSans" w:hAnsi="MiSans" w:cs="MiSans" w:hint="eastAsia"/>
        </w:rPr>
        <w:t>进行</w:t>
      </w:r>
      <w:proofErr w:type="gramStart"/>
      <w:r w:rsidR="00FE1EEA">
        <w:rPr>
          <w:rFonts w:ascii="MiSans" w:eastAsia="MiSans" w:hAnsi="MiSans" w:cs="MiSans" w:hint="eastAsia"/>
        </w:rPr>
        <w:t>数仓全</w:t>
      </w:r>
      <w:proofErr w:type="gramEnd"/>
      <w:r w:rsidR="00FE1EEA">
        <w:rPr>
          <w:rFonts w:ascii="MiSans" w:eastAsia="MiSans" w:hAnsi="MiSans" w:cs="MiSans" w:hint="eastAsia"/>
        </w:rPr>
        <w:t>流程任务编排与节点</w:t>
      </w:r>
      <w:r w:rsidR="00454CC4">
        <w:rPr>
          <w:rFonts w:ascii="MiSans" w:eastAsia="MiSans" w:hAnsi="MiSans" w:cs="MiSans" w:hint="eastAsia"/>
        </w:rPr>
        <w:t>依赖配置</w:t>
      </w:r>
      <w:r w:rsidR="00011815">
        <w:rPr>
          <w:rFonts w:ascii="MiSans" w:eastAsia="MiSans" w:hAnsi="MiSans" w:cs="MiSans" w:hint="eastAsia"/>
        </w:rPr>
        <w:t>，配合</w:t>
      </w:r>
      <w:r w:rsidR="00C753C2">
        <w:rPr>
          <w:rFonts w:ascii="MiSans" w:eastAsia="MiSans" w:hAnsi="MiSans" w:cs="MiSans" w:hint="eastAsia"/>
        </w:rPr>
        <w:t>工作流</w:t>
      </w:r>
      <w:r w:rsidRPr="00B6059D">
        <w:rPr>
          <w:rFonts w:ascii="MiSans" w:eastAsia="MiSans" w:hAnsi="MiSans" w:cs="MiSans" w:hint="eastAsia"/>
        </w:rPr>
        <w:t>代码逻辑验证与时效性测试，确保数据每日稳定产出。</w:t>
      </w:r>
    </w:p>
    <w:bookmarkEnd w:id="8"/>
    <w:p w14:paraId="09026CF8" w14:textId="395626ED" w:rsidR="00D10954" w:rsidRDefault="00D10954" w:rsidP="00D10954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业务成果</w:t>
      </w:r>
    </w:p>
    <w:p w14:paraId="392024E5" w14:textId="64AC855D" w:rsidR="00B23320" w:rsidRDefault="00B23320" w:rsidP="00B23320">
      <w:pPr>
        <w:pStyle w:val="ab"/>
        <w:ind w:left="420"/>
        <w:rPr>
          <w:rFonts w:ascii="MiSans" w:eastAsia="MiSans" w:hAnsi="MiSans" w:cs="MiSans"/>
        </w:rPr>
      </w:pPr>
      <w:r w:rsidRPr="00B23320">
        <w:rPr>
          <w:rFonts w:ascii="MiSans" w:eastAsia="MiSans" w:hAnsi="MiSans" w:cs="MiSans" w:hint="eastAsia"/>
        </w:rPr>
        <w:t>基于客户画像标签体系实施差异化经营策略后，续保率提升约8个百分点，交叉销售转化率提升约20%，客均持有保单数由1.3件增至1.7件，同时营销响应率显著提升，高价值客户流失率降低约10%，客户投诉率下降15%。</w:t>
      </w:r>
    </w:p>
    <w:p w14:paraId="00C93ABF" w14:textId="3B1CBEC6" w:rsidR="00646D3D" w:rsidRPr="00646D3D" w:rsidRDefault="00646D3D" w:rsidP="00646D3D">
      <w:pPr>
        <w:pStyle w:val="a5"/>
        <w:spacing w:before="156"/>
        <w:rPr>
          <w:sz w:val="28"/>
        </w:rPr>
      </w:pPr>
      <w:r w:rsidRPr="00646D3D">
        <w:rPr>
          <w:sz w:val="28"/>
        </w:rPr>
        <w:t>贵州省农村信用社联合社信贷</w:t>
      </w:r>
      <w:proofErr w:type="gramStart"/>
      <w:r w:rsidRPr="00646D3D">
        <w:rPr>
          <w:sz w:val="28"/>
        </w:rPr>
        <w:t>风险数仓与</w:t>
      </w:r>
      <w:proofErr w:type="gramEnd"/>
      <w:r w:rsidRPr="00646D3D">
        <w:rPr>
          <w:sz w:val="28"/>
        </w:rPr>
        <w:t>经营指标分析平台</w:t>
      </w:r>
    </w:p>
    <w:p w14:paraId="392E09BC" w14:textId="5497674F" w:rsidR="00646D3D" w:rsidRDefault="00B404E9" w:rsidP="00B404E9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项目介绍</w:t>
      </w:r>
    </w:p>
    <w:p w14:paraId="0381C2F2" w14:textId="17E5B9F6" w:rsidR="00B404E9" w:rsidRPr="00B404E9" w:rsidRDefault="00B404E9" w:rsidP="00481AEA">
      <w:pPr>
        <w:pStyle w:val="ab"/>
        <w:ind w:firstLine="420"/>
        <w:rPr>
          <w:rFonts w:ascii="MiSans" w:eastAsia="MiSans" w:hAnsi="MiSans" w:cs="MiSans"/>
        </w:rPr>
      </w:pPr>
      <w:r w:rsidRPr="00B404E9">
        <w:rPr>
          <w:rFonts w:ascii="MiSans" w:eastAsia="MiSans" w:hAnsi="MiSans" w:cs="MiSans"/>
        </w:rPr>
        <w:t>贵州省农村信用社联合社作为服务“三农”的主力军，拥有全省最大的县域金融服务网络，</w:t>
      </w:r>
      <w:r w:rsidR="00A73BE3" w:rsidRPr="00A73BE3">
        <w:rPr>
          <w:rFonts w:ascii="MiSans" w:eastAsia="MiSans" w:hAnsi="MiSans" w:cs="MiSans"/>
        </w:rPr>
        <w:t>项目整合全社信贷业务数据，构建业绩考核与资产质量监控一体化数据仓库，实现贷款投放、不良率等核心指标的自动化计算与多层级穿透分析。</w:t>
      </w:r>
    </w:p>
    <w:p w14:paraId="7EE19B41" w14:textId="77777777" w:rsidR="00B404E9" w:rsidRPr="00635A79" w:rsidRDefault="00B404E9" w:rsidP="00B404E9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 w:rsidRPr="00635A79">
        <w:rPr>
          <w:rFonts w:ascii="MiSans" w:eastAsia="MiSans" w:hAnsi="MiSans" w:cs="MiSans" w:hint="eastAsia"/>
        </w:rPr>
        <w:t>技术</w:t>
      </w:r>
      <w:proofErr w:type="gramStart"/>
      <w:r w:rsidRPr="00635A79">
        <w:rPr>
          <w:rFonts w:ascii="MiSans" w:eastAsia="MiSans" w:hAnsi="MiSans" w:cs="MiSans" w:hint="eastAsia"/>
        </w:rPr>
        <w:t>栈</w:t>
      </w:r>
      <w:proofErr w:type="gramEnd"/>
    </w:p>
    <w:p w14:paraId="29B44633" w14:textId="295029A1" w:rsidR="00567574" w:rsidRPr="00D56EEC" w:rsidRDefault="00DA2842" w:rsidP="00D56EEC">
      <w:pPr>
        <w:pStyle w:val="ab"/>
        <w:ind w:firstLine="420"/>
        <w:rPr>
          <w:rFonts w:ascii="MiSans" w:eastAsia="MiSans" w:hAnsi="MiSans" w:cs="MiSans"/>
          <w:b/>
        </w:rPr>
      </w:pPr>
      <w:r w:rsidRPr="006A198B">
        <w:rPr>
          <w:rFonts w:ascii="MiSans" w:eastAsia="MiSans" w:hAnsi="MiSans" w:cs="MiSans"/>
          <w:b/>
        </w:rPr>
        <w:t>Hadoop HDFS</w:t>
      </w:r>
      <w:r w:rsidR="00187D54">
        <w:rPr>
          <w:rFonts w:ascii="MiSans" w:eastAsia="MiSans" w:hAnsi="MiSans" w:cs="MiSans"/>
          <w:b/>
        </w:rPr>
        <w:t xml:space="preserve"> </w:t>
      </w:r>
      <w:r w:rsidR="00F54320" w:rsidRPr="00D56EEC">
        <w:rPr>
          <w:rFonts w:ascii="MiSans" w:eastAsia="MiSans" w:hAnsi="MiSans" w:cs="MiSans"/>
          <w:b/>
        </w:rPr>
        <w:t>+ Hive +</w:t>
      </w:r>
      <w:r w:rsidR="002C50A3">
        <w:rPr>
          <w:rFonts w:ascii="MiSans" w:eastAsia="MiSans" w:hAnsi="MiSans" w:cs="MiSans"/>
          <w:b/>
        </w:rPr>
        <w:t xml:space="preserve"> </w:t>
      </w:r>
      <w:proofErr w:type="spellStart"/>
      <w:r w:rsidR="002C50A3">
        <w:rPr>
          <w:rFonts w:ascii="MiSans" w:eastAsia="MiSans" w:hAnsi="MiSans" w:cs="MiSans" w:hint="eastAsia"/>
          <w:b/>
        </w:rPr>
        <w:t>Sqoop</w:t>
      </w:r>
      <w:proofErr w:type="spellEnd"/>
      <w:r w:rsidR="002C50A3">
        <w:rPr>
          <w:rFonts w:ascii="MiSans" w:eastAsia="MiSans" w:hAnsi="MiSans" w:cs="MiSans"/>
          <w:b/>
        </w:rPr>
        <w:t xml:space="preserve"> </w:t>
      </w:r>
      <w:r w:rsidR="00F54320" w:rsidRPr="00D56EEC">
        <w:rPr>
          <w:rFonts w:ascii="MiSans" w:eastAsia="MiSans" w:hAnsi="MiSans" w:cs="MiSans"/>
          <w:b/>
        </w:rPr>
        <w:t xml:space="preserve">+ Shell + </w:t>
      </w:r>
      <w:r w:rsidR="002F516B" w:rsidRPr="001B210D">
        <w:rPr>
          <w:rFonts w:ascii="MiSans" w:eastAsia="MiSans" w:hAnsi="MiSans" w:cs="MiSans"/>
          <w:b/>
        </w:rPr>
        <w:t>Airflow</w:t>
      </w:r>
      <w:r w:rsidR="006A70E8">
        <w:rPr>
          <w:rFonts w:ascii="MiSans" w:eastAsia="MiSans" w:hAnsi="MiSans" w:cs="MiSans"/>
          <w:b/>
        </w:rPr>
        <w:t xml:space="preserve"> </w:t>
      </w:r>
      <w:r w:rsidR="00F54320" w:rsidRPr="00D56EEC">
        <w:rPr>
          <w:rFonts w:ascii="MiSans" w:eastAsia="MiSans" w:hAnsi="MiSans" w:cs="MiSans"/>
          <w:b/>
        </w:rPr>
        <w:t>+ SVN</w:t>
      </w:r>
      <w:r w:rsidR="00E27394">
        <w:rPr>
          <w:rFonts w:ascii="MiSans" w:eastAsia="MiSans" w:hAnsi="MiSans" w:cs="MiSans"/>
          <w:b/>
        </w:rPr>
        <w:t xml:space="preserve"> +</w:t>
      </w:r>
      <w:r w:rsidR="00E27394" w:rsidRPr="00E27394">
        <w:rPr>
          <w:rFonts w:ascii="MiSans" w:eastAsia="MiSans" w:hAnsi="MiSans" w:cs="MiSans"/>
          <w:b/>
        </w:rPr>
        <w:t xml:space="preserve"> </w:t>
      </w:r>
      <w:proofErr w:type="spellStart"/>
      <w:r w:rsidR="00E27394" w:rsidRPr="00D56EEC">
        <w:rPr>
          <w:rFonts w:ascii="MiSans" w:eastAsia="MiSans" w:hAnsi="MiSans" w:cs="MiSans"/>
          <w:b/>
        </w:rPr>
        <w:t>FineReport</w:t>
      </w:r>
      <w:proofErr w:type="spellEnd"/>
    </w:p>
    <w:p w14:paraId="16F9877F" w14:textId="69BE6C0C" w:rsidR="00A73BE3" w:rsidRDefault="00555FE2" w:rsidP="00A73BE3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工作内容</w:t>
      </w:r>
    </w:p>
    <w:p w14:paraId="64BF6F16" w14:textId="4F1A72D2" w:rsidR="00713CA5" w:rsidRDefault="00E11F9C" w:rsidP="00E11F9C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通过需求文档，</w:t>
      </w:r>
      <w:r w:rsidRPr="00E11F9C">
        <w:rPr>
          <w:rFonts w:ascii="MiSans" w:eastAsia="MiSans" w:hAnsi="MiSans" w:cs="MiSans" w:hint="eastAsia"/>
        </w:rPr>
        <w:t>负责指标（集市）层</w:t>
      </w:r>
      <w:r w:rsidR="00B7455A">
        <w:rPr>
          <w:rFonts w:ascii="MiSans" w:eastAsia="MiSans" w:hAnsi="MiSans" w:cs="MiSans" w:hint="eastAsia"/>
        </w:rPr>
        <w:t>M</w:t>
      </w:r>
      <w:r w:rsidRPr="00E11F9C">
        <w:rPr>
          <w:rFonts w:ascii="MiSans" w:eastAsia="MiSans" w:hAnsi="MiSans" w:cs="MiSans" w:hint="eastAsia"/>
        </w:rPr>
        <w:t>apping</w:t>
      </w:r>
      <w:r>
        <w:rPr>
          <w:rFonts w:ascii="MiSans" w:eastAsia="MiSans" w:hAnsi="MiSans" w:cs="MiSans" w:hint="eastAsia"/>
        </w:rPr>
        <w:t>的编写。</w:t>
      </w:r>
    </w:p>
    <w:p w14:paraId="186E613A" w14:textId="69D5D43E" w:rsidR="00BB7813" w:rsidRDefault="00BB7813" w:rsidP="0005031E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 w:rsidRPr="00BB7813">
        <w:rPr>
          <w:rFonts w:ascii="MiSans" w:eastAsia="MiSans" w:hAnsi="MiSans" w:cs="MiSans"/>
        </w:rPr>
        <w:t>使用</w:t>
      </w:r>
      <w:proofErr w:type="spellStart"/>
      <w:r w:rsidRPr="00BB7813">
        <w:rPr>
          <w:rFonts w:ascii="MiSans" w:eastAsia="MiSans" w:hAnsi="MiSans" w:cs="MiSans"/>
        </w:rPr>
        <w:t>Sqoop</w:t>
      </w:r>
      <w:proofErr w:type="spellEnd"/>
      <w:r w:rsidRPr="00BB7813">
        <w:rPr>
          <w:rFonts w:ascii="MiSans" w:eastAsia="MiSans" w:hAnsi="MiSans" w:cs="MiSans"/>
        </w:rPr>
        <w:t>抽取MySQL</w:t>
      </w:r>
      <w:r w:rsidR="00633541">
        <w:rPr>
          <w:rFonts w:ascii="MiSans" w:eastAsia="MiSans" w:hAnsi="MiSans" w:cs="MiSans"/>
        </w:rPr>
        <w:t>将</w:t>
      </w:r>
      <w:r w:rsidR="00633541">
        <w:rPr>
          <w:rFonts w:ascii="MiSans" w:eastAsia="MiSans" w:hAnsi="MiSans" w:cs="MiSans" w:hint="eastAsia"/>
        </w:rPr>
        <w:t>数据源</w:t>
      </w:r>
      <w:r w:rsidR="00633541" w:rsidRPr="00BB7813">
        <w:rPr>
          <w:rFonts w:ascii="MiSans" w:eastAsia="MiSans" w:hAnsi="MiSans" w:cs="MiSans"/>
        </w:rPr>
        <w:t>核心业务与信贷管理系统数据同步</w:t>
      </w:r>
      <w:r w:rsidRPr="00BB7813">
        <w:rPr>
          <w:rFonts w:ascii="MiSans" w:eastAsia="MiSans" w:hAnsi="MiSans" w:cs="MiSans"/>
        </w:rPr>
        <w:t>至Hive ODS</w:t>
      </w:r>
      <w:proofErr w:type="gramStart"/>
      <w:r w:rsidR="00835804">
        <w:rPr>
          <w:rFonts w:ascii="MiSans" w:eastAsia="MiSans" w:hAnsi="MiSans" w:cs="MiSans" w:hint="eastAsia"/>
        </w:rPr>
        <w:t>贴源</w:t>
      </w:r>
      <w:r w:rsidRPr="00BB7813">
        <w:rPr>
          <w:rFonts w:ascii="MiSans" w:eastAsia="MiSans" w:hAnsi="MiSans" w:cs="MiSans"/>
        </w:rPr>
        <w:t>层</w:t>
      </w:r>
      <w:proofErr w:type="gramEnd"/>
      <w:r w:rsidR="00F96F11">
        <w:rPr>
          <w:rFonts w:ascii="MiSans" w:eastAsia="MiSans" w:hAnsi="MiSans" w:cs="MiSans" w:hint="eastAsia"/>
        </w:rPr>
        <w:t>。</w:t>
      </w:r>
    </w:p>
    <w:p w14:paraId="3FB00745" w14:textId="1D1DCA61" w:rsidR="007477A9" w:rsidRDefault="00EB7AC7" w:rsidP="00766B52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公共维度</w:t>
      </w:r>
      <w:proofErr w:type="gramStart"/>
      <w:r w:rsidR="006202AE">
        <w:rPr>
          <w:rFonts w:ascii="MiSans" w:eastAsia="MiSans" w:hAnsi="MiSans" w:cs="MiSans" w:hint="eastAsia"/>
        </w:rPr>
        <w:t>层</w:t>
      </w:r>
      <w:r w:rsidR="00052281" w:rsidRPr="00052281">
        <w:rPr>
          <w:rFonts w:ascii="MiSans" w:eastAsia="MiSans" w:hAnsi="MiSans" w:cs="MiSans"/>
        </w:rPr>
        <w:t>完成</w:t>
      </w:r>
      <w:proofErr w:type="gramEnd"/>
      <w:r w:rsidR="00052281" w:rsidRPr="00052281">
        <w:rPr>
          <w:rFonts w:ascii="MiSans" w:eastAsia="MiSans" w:hAnsi="MiSans" w:cs="MiSans"/>
        </w:rPr>
        <w:t>数据清洗、敏感字段脱敏及标准化处理</w:t>
      </w:r>
      <w:r w:rsidR="00052281">
        <w:rPr>
          <w:rFonts w:ascii="MiSans" w:eastAsia="MiSans" w:hAnsi="MiSans" w:cs="MiSans" w:hint="eastAsia"/>
        </w:rPr>
        <w:t>，</w:t>
      </w:r>
      <w:r w:rsidR="006202AE">
        <w:rPr>
          <w:rFonts w:ascii="MiSans" w:eastAsia="MiSans" w:hAnsi="MiSans" w:cs="MiSans" w:hint="eastAsia"/>
        </w:rPr>
        <w:t>将</w:t>
      </w:r>
      <w:proofErr w:type="gramStart"/>
      <w:r w:rsidR="006202AE">
        <w:rPr>
          <w:rFonts w:ascii="MiSans" w:eastAsia="MiSans" w:hAnsi="MiSans" w:cs="MiSans" w:hint="eastAsia"/>
        </w:rPr>
        <w:t>贴源层</w:t>
      </w:r>
      <w:proofErr w:type="gramEnd"/>
      <w:r w:rsidR="006202AE">
        <w:rPr>
          <w:rFonts w:ascii="MiSans" w:eastAsia="MiSans" w:hAnsi="MiSans" w:cs="MiSans" w:hint="eastAsia"/>
        </w:rPr>
        <w:t>数据落入明细粒度层与公共维度层。</w:t>
      </w:r>
      <w:r w:rsidR="00C40645">
        <w:rPr>
          <w:rFonts w:ascii="MiSans" w:eastAsia="MiSans" w:hAnsi="MiSans" w:cs="MiSans"/>
        </w:rPr>
        <w:tab/>
      </w:r>
    </w:p>
    <w:p w14:paraId="3FAE1A6D" w14:textId="0710156C" w:rsidR="00583D0F" w:rsidRDefault="00583D0F" w:rsidP="00583D0F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 w:rsidRPr="00583D0F">
        <w:rPr>
          <w:rFonts w:ascii="MiSans" w:eastAsia="MiSans" w:hAnsi="MiSans" w:cs="MiSans"/>
        </w:rPr>
        <w:t>使用</w:t>
      </w:r>
      <w:proofErr w:type="spellStart"/>
      <w:r w:rsidRPr="00583D0F">
        <w:rPr>
          <w:rFonts w:ascii="MiSans" w:eastAsia="MiSans" w:hAnsi="MiSans" w:cs="MiSans"/>
        </w:rPr>
        <w:t>FineReport</w:t>
      </w:r>
      <w:proofErr w:type="spellEnd"/>
      <w:r w:rsidRPr="00583D0F">
        <w:rPr>
          <w:rFonts w:ascii="MiSans" w:eastAsia="MiSans" w:hAnsi="MiSans" w:cs="MiSans"/>
        </w:rPr>
        <w:t>连接Hive开发信贷投放进度、不良率趋势、联社资产质量排名、客户经理绩效排名、监管报送指标等看板</w:t>
      </w:r>
      <w:r w:rsidR="00424DDD">
        <w:rPr>
          <w:rFonts w:ascii="MiSans" w:eastAsia="MiSans" w:hAnsi="MiSans" w:cs="MiSans"/>
        </w:rPr>
        <w:t>。</w:t>
      </w:r>
    </w:p>
    <w:p w14:paraId="05F60110" w14:textId="5EBBC4E2" w:rsidR="00583D0F" w:rsidRPr="00583D0F" w:rsidRDefault="00583D0F" w:rsidP="002C391E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 w:rsidRPr="00583D0F">
        <w:rPr>
          <w:rFonts w:ascii="MiSans" w:eastAsia="MiSans" w:hAnsi="MiSans" w:cs="MiSans"/>
        </w:rPr>
        <w:t>使用</w:t>
      </w:r>
      <w:r w:rsidR="002C391E" w:rsidRPr="002C391E">
        <w:rPr>
          <w:rFonts w:ascii="MiSans" w:eastAsia="MiSans" w:hAnsi="MiSans" w:cs="MiSans"/>
        </w:rPr>
        <w:t>Airflow</w:t>
      </w:r>
      <w:proofErr w:type="gramStart"/>
      <w:r w:rsidRPr="00583D0F">
        <w:rPr>
          <w:rFonts w:ascii="MiSans" w:eastAsia="MiSans" w:hAnsi="MiSans" w:cs="MiSans"/>
        </w:rPr>
        <w:t>编排全</w:t>
      </w:r>
      <w:proofErr w:type="gramEnd"/>
      <w:r w:rsidRPr="00583D0F">
        <w:rPr>
          <w:rFonts w:ascii="MiSans" w:eastAsia="MiSans" w:hAnsi="MiSans" w:cs="MiSans"/>
        </w:rPr>
        <w:t>链路DAG工作</w:t>
      </w:r>
      <w:proofErr w:type="gramStart"/>
      <w:r w:rsidRPr="00583D0F">
        <w:rPr>
          <w:rFonts w:ascii="MiSans" w:eastAsia="MiSans" w:hAnsi="MiSans" w:cs="MiSans"/>
        </w:rPr>
        <w:t>流实现</w:t>
      </w:r>
      <w:proofErr w:type="gramEnd"/>
      <w:r w:rsidRPr="00583D0F">
        <w:rPr>
          <w:rFonts w:ascii="MiSans" w:eastAsia="MiSans" w:hAnsi="MiSans" w:cs="MiSans"/>
        </w:rPr>
        <w:t>每日自动调度与告警，</w:t>
      </w:r>
      <w:r w:rsidR="00E27394" w:rsidRPr="00E27394">
        <w:rPr>
          <w:rFonts w:ascii="MiSans" w:eastAsia="MiSans" w:hAnsi="MiSans" w:cs="MiSans" w:hint="eastAsia"/>
        </w:rPr>
        <w:t>使用SVN进行ETL脚本与配置文件的版本管理，</w:t>
      </w:r>
      <w:r w:rsidR="00E27394">
        <w:rPr>
          <w:rFonts w:ascii="MiSans" w:eastAsia="MiSans" w:hAnsi="MiSans" w:cs="MiSans" w:hint="eastAsia"/>
        </w:rPr>
        <w:t>确保代码可追溯与交付质量。</w:t>
      </w:r>
    </w:p>
    <w:p w14:paraId="385444A7" w14:textId="77777777" w:rsidR="00C93AA8" w:rsidRDefault="00C93AA8" w:rsidP="00C93AA8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业务成果</w:t>
      </w:r>
    </w:p>
    <w:p w14:paraId="08FA40CC" w14:textId="4594D648" w:rsidR="00256EAE" w:rsidRDefault="00C93AA8" w:rsidP="00C93AA8">
      <w:pPr>
        <w:pStyle w:val="ab"/>
        <w:numPr>
          <w:ilvl w:val="0"/>
          <w:numId w:val="19"/>
        </w:numPr>
        <w:rPr>
          <w:rFonts w:ascii="MiSans" w:eastAsia="MiSans" w:hAnsi="MiSans" w:cs="MiSans"/>
        </w:rPr>
      </w:pPr>
      <w:r w:rsidRPr="00C93AA8">
        <w:rPr>
          <w:rFonts w:ascii="MiSans" w:eastAsia="MiSans" w:hAnsi="MiSans" w:cs="MiSans"/>
        </w:rPr>
        <w:t>信贷投放与不良率数据由次月手工汇总提前至T+1日自动生成，不良贷款率监控从滞后30天缩短至按日追踪，客户经理绩效考核自动化率提升至100%。</w:t>
      </w:r>
    </w:p>
    <w:p w14:paraId="7F492662" w14:textId="30E17D10" w:rsidR="00256EAE" w:rsidRPr="00890F72" w:rsidRDefault="00C93AA8" w:rsidP="00890F72">
      <w:pPr>
        <w:pStyle w:val="ab"/>
        <w:numPr>
          <w:ilvl w:val="0"/>
          <w:numId w:val="19"/>
        </w:numPr>
        <w:rPr>
          <w:rFonts w:ascii="MiSans" w:eastAsia="MiSans" w:hAnsi="MiSans" w:cs="MiSans"/>
        </w:rPr>
      </w:pPr>
      <w:proofErr w:type="gramStart"/>
      <w:r w:rsidRPr="00C93AA8">
        <w:rPr>
          <w:rFonts w:ascii="MiSans" w:eastAsia="MiSans" w:hAnsi="MiSans" w:cs="MiSans"/>
        </w:rPr>
        <w:t>通过日度不良率</w:t>
      </w:r>
      <w:proofErr w:type="gramEnd"/>
      <w:r w:rsidRPr="00C93AA8">
        <w:rPr>
          <w:rFonts w:ascii="MiSans" w:eastAsia="MiSans" w:hAnsi="MiSans" w:cs="MiSans"/>
        </w:rPr>
        <w:t>预警机制提前</w:t>
      </w:r>
      <w:proofErr w:type="gramStart"/>
      <w:r w:rsidRPr="00C93AA8">
        <w:rPr>
          <w:rFonts w:ascii="MiSans" w:eastAsia="MiSans" w:hAnsi="MiSans" w:cs="MiSans"/>
        </w:rPr>
        <w:t>识别高</w:t>
      </w:r>
      <w:proofErr w:type="gramEnd"/>
      <w:r w:rsidRPr="00C93AA8">
        <w:rPr>
          <w:rFonts w:ascii="MiSans" w:eastAsia="MiSans" w:hAnsi="MiSans" w:cs="MiSans"/>
        </w:rPr>
        <w:t>风险贷款，全社不良贷款率下降0.8个百分点；监管报送数据准确率提升</w:t>
      </w:r>
      <w:r w:rsidR="00FC46A5">
        <w:rPr>
          <w:rFonts w:ascii="MiSans" w:eastAsia="MiSans" w:hAnsi="MiSans" w:cs="MiSans" w:hint="eastAsia"/>
        </w:rPr>
        <w:t>。</w:t>
      </w:r>
    </w:p>
    <w:sectPr w:rsidR="00256EAE" w:rsidRPr="00890F72">
      <w:headerReference w:type="default" r:id="rId19"/>
      <w:pgSz w:w="11906" w:h="16838"/>
      <w:pgMar w:top="567" w:right="765" w:bottom="567" w:left="76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598A4B" w14:textId="77777777" w:rsidR="00613C2F" w:rsidRDefault="00613C2F">
      <w:r>
        <w:separator/>
      </w:r>
    </w:p>
  </w:endnote>
  <w:endnote w:type="continuationSeparator" w:id="0">
    <w:p w14:paraId="3F413D74" w14:textId="77777777" w:rsidR="00613C2F" w:rsidRDefault="0061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">
    <w:altName w:val="Microsoft YaHei UI"/>
    <w:panose1 w:val="00000000000000000000"/>
    <w:charset w:val="86"/>
    <w:family w:val="modern"/>
    <w:notTrueType/>
    <w:pitch w:val="variable"/>
    <w:sig w:usb0="E10002FF" w:usb1="28CFFCFB" w:usb2="00000016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D442F0" w14:textId="77777777" w:rsidR="00613C2F" w:rsidRDefault="00613C2F">
      <w:r>
        <w:separator/>
      </w:r>
    </w:p>
  </w:footnote>
  <w:footnote w:type="continuationSeparator" w:id="0">
    <w:p w14:paraId="6065B1E8" w14:textId="77777777" w:rsidR="00613C2F" w:rsidRDefault="00613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8B988" w14:textId="77777777" w:rsidR="008F4203" w:rsidRDefault="00D85E69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6D8C2D" wp14:editId="60A74BA6">
              <wp:simplePos x="0" y="0"/>
              <wp:positionH relativeFrom="column">
                <wp:posOffset>5361305</wp:posOffset>
              </wp:positionH>
              <wp:positionV relativeFrom="paragraph">
                <wp:posOffset>-13335</wp:posOffset>
              </wp:positionV>
              <wp:extent cx="1302385" cy="265430"/>
              <wp:effectExtent l="0" t="0" r="12065" b="1270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2385" cy="265430"/>
                        <a:chOff x="9665" y="292"/>
                        <a:chExt cx="1880" cy="344"/>
                      </a:xfrm>
                    </wpg:grpSpPr>
                    <wps:wsp>
                      <wps:cNvPr id="10" name="平行四边形 10"/>
                      <wps:cNvSpPr/>
                      <wps:spPr>
                        <a:xfrm>
                          <a:off x="9665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1" name="平行四边形 11"/>
                      <wps:cNvSpPr/>
                      <wps:spPr>
                        <a:xfrm>
                          <a:off x="9882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平行四边形 12"/>
                      <wps:cNvSpPr/>
                      <wps:spPr>
                        <a:xfrm>
                          <a:off x="10090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平行四边形 13"/>
                      <wps:cNvSpPr/>
                      <wps:spPr>
                        <a:xfrm>
                          <a:off x="102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平行四边形 14"/>
                      <wps:cNvSpPr/>
                      <wps:spPr>
                        <a:xfrm>
                          <a:off x="104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平行四边形 15"/>
                      <wps:cNvSpPr/>
                      <wps:spPr>
                        <a:xfrm>
                          <a:off x="106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8" name="平行四边形 18"/>
                      <wps:cNvSpPr/>
                      <wps:spPr>
                        <a:xfrm>
                          <a:off x="10890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4" name="平行四边形 24"/>
                      <wps:cNvSpPr/>
                      <wps:spPr>
                        <a:xfrm>
                          <a:off x="11106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7" name="平行四边形 27"/>
                      <wps:cNvSpPr/>
                      <wps:spPr>
                        <a:xfrm>
                          <a:off x="11315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720023E3" id="组合 32" o:spid="_x0000_s1026" style="position:absolute;left:0;text-align:left;margin-left:422.15pt;margin-top:-1.05pt;width:102.55pt;height:20.9pt;z-index:251661312" coordorigin="9665,292" coordsize="1880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"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10" o:spid="_x0000_s1027" type="#_x0000_t7" style="position:absolute;left:9665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" adj="12997" fillcolor="white [3212]" stroked="f" strokeweight="1pt"/>
              <v:shape id="平行四边形 11" o:spid="_x0000_s1028" type="#_x0000_t7" style="position:absolute;left:9882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" adj="12997" fillcolor="white [3212]" stroked="f" strokeweight="1pt"/>
              <v:shape id="平行四边形 12" o:spid="_x0000_s1029" type="#_x0000_t7" style="position:absolute;left:10090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" adj="12997" fillcolor="white [3212]" stroked="f" strokeweight="1pt"/>
              <v:shape id="平行四边形 13" o:spid="_x0000_s1030" type="#_x0000_t7" style="position:absolute;left:102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" adj="12997" fillcolor="white [3212]" stroked="f" strokeweight="1pt"/>
              <v:shape id="平行四边形 14" o:spid="_x0000_s1031" type="#_x0000_t7" style="position:absolute;left:104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" adj="12997" fillcolor="white [3212]" stroked="f" strokeweight="1pt"/>
              <v:shape id="平行四边形 15" o:spid="_x0000_s1032" type="#_x0000_t7" style="position:absolute;left:106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" adj="12997" fillcolor="white [3212]" stroked="f" strokeweight="1pt"/>
              <v:shape id="平行四边形 18" o:spid="_x0000_s1033" type="#_x0000_t7" style="position:absolute;left:10890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" adj="12997" fillcolor="white [3212]" stroked="f" strokeweight="1pt"/>
              <v:shape id="平行四边形 24" o:spid="_x0000_s1034" type="#_x0000_t7" style="position:absolute;left:11106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" adj="12997" fillcolor="white [3212]" stroked="f" strokeweight="1pt"/>
              <v:shape id="平行四边形 27" o:spid="_x0000_s1035" type="#_x0000_t7" style="position:absolute;left:11315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" adj="12997" fillcolor="white [3212]" stroked="f" strokeweight="1pt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0E0D14" wp14:editId="6F186FB6">
              <wp:simplePos x="0" y="0"/>
              <wp:positionH relativeFrom="column">
                <wp:posOffset>-102235</wp:posOffset>
              </wp:positionH>
              <wp:positionV relativeFrom="paragraph">
                <wp:posOffset>-41275</wp:posOffset>
              </wp:positionV>
              <wp:extent cx="1595755" cy="28575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5755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B8CF3" w14:textId="77777777" w:rsidR="008F4203" w:rsidRDefault="00D85E69">
                          <w:pPr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</w:rPr>
                            <w:t>PERSONAL 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E0D14" id="_x0000_t202" coordsize="21600,21600" o:spt="202" path="m,l,21600r21600,l21600,xe">
              <v:stroke joinstyle="miter"/>
              <v:path gradientshapeok="t" o:connecttype="rect"/>
            </v:shapetype>
            <v:shape id="文本框 34" o:spid="_x0000_s1050" type="#_x0000_t202" style="position:absolute;left:0;text-align:left;margin-left:-8.05pt;margin-top:-3.25pt;width:125.65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" filled="f" stroked="f" strokeweight=".5pt">
              <v:textbox>
                <w:txbxContent>
                  <w:p w14:paraId="5C2B8CF3" w14:textId="77777777" w:rsidR="008F4203" w:rsidRDefault="00D85E69">
                    <w:pPr>
                      <w:jc w:val="distribute"/>
                      <w:rPr>
                        <w:rFonts w:ascii="微软雅黑" w:eastAsia="微软雅黑" w:hAnsi="微软雅黑" w:cs="微软雅黑"/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FFFFFF" w:themeColor="background1"/>
                      </w:rPr>
                      <w:t>PERSONAL RESUME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8282D8" wp14:editId="04E25756">
              <wp:simplePos x="0" y="0"/>
              <wp:positionH relativeFrom="column">
                <wp:posOffset>-509905</wp:posOffset>
              </wp:positionH>
              <wp:positionV relativeFrom="paragraph">
                <wp:posOffset>-32385</wp:posOffset>
              </wp:positionV>
              <wp:extent cx="7608570" cy="278765"/>
              <wp:effectExtent l="0" t="0" r="11430" b="6985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8570" cy="27876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15462363" id="矩形 4" o:spid="_x0000_s1026" style="position:absolute;left:0;text-align:left;margin-left:-40.15pt;margin-top:-2.55pt;width:599.1pt;height:2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" fillcolor="#5a6e8b [2415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94158"/>
    <w:multiLevelType w:val="hybridMultilevel"/>
    <w:tmpl w:val="2C1CAC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9435A1"/>
    <w:multiLevelType w:val="multilevel"/>
    <w:tmpl w:val="03A40BFE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ascii="MiSans" w:eastAsia="MiSans" w:hAnsi="MiSans" w:cs="Mi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3AC9"/>
    <w:multiLevelType w:val="hybridMultilevel"/>
    <w:tmpl w:val="0312391E"/>
    <w:lvl w:ilvl="0" w:tplc="F0A463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45D6AF2"/>
    <w:multiLevelType w:val="hybridMultilevel"/>
    <w:tmpl w:val="3E70C2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CC6568"/>
    <w:multiLevelType w:val="multilevel"/>
    <w:tmpl w:val="37CC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C1979"/>
    <w:multiLevelType w:val="hybridMultilevel"/>
    <w:tmpl w:val="A0F42D3E"/>
    <w:lvl w:ilvl="0" w:tplc="0B76FB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BFD5459"/>
    <w:multiLevelType w:val="hybridMultilevel"/>
    <w:tmpl w:val="0C50A30A"/>
    <w:lvl w:ilvl="0" w:tplc="6D8029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6DF37CD"/>
    <w:multiLevelType w:val="multilevel"/>
    <w:tmpl w:val="D3FE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049EE"/>
    <w:multiLevelType w:val="hybridMultilevel"/>
    <w:tmpl w:val="1E18F10A"/>
    <w:lvl w:ilvl="0" w:tplc="6396DF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5227931"/>
    <w:multiLevelType w:val="hybridMultilevel"/>
    <w:tmpl w:val="18EC71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AAF58F7"/>
    <w:multiLevelType w:val="hybridMultilevel"/>
    <w:tmpl w:val="239EA9AE"/>
    <w:lvl w:ilvl="0" w:tplc="38E2A3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7854D35"/>
    <w:multiLevelType w:val="multilevel"/>
    <w:tmpl w:val="76D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577E2"/>
    <w:multiLevelType w:val="hybridMultilevel"/>
    <w:tmpl w:val="EA16FFBA"/>
    <w:lvl w:ilvl="0" w:tplc="AA6434D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3AD325A"/>
    <w:multiLevelType w:val="hybridMultilevel"/>
    <w:tmpl w:val="BC80FE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53A30F2"/>
    <w:multiLevelType w:val="multilevel"/>
    <w:tmpl w:val="05F2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949FA"/>
    <w:multiLevelType w:val="hybridMultilevel"/>
    <w:tmpl w:val="EA009A42"/>
    <w:lvl w:ilvl="0" w:tplc="92902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7F86857"/>
    <w:multiLevelType w:val="hybridMultilevel"/>
    <w:tmpl w:val="42C4CE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B806D8F"/>
    <w:multiLevelType w:val="hybridMultilevel"/>
    <w:tmpl w:val="B27E3110"/>
    <w:lvl w:ilvl="0" w:tplc="4384A5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6F1832A9"/>
    <w:multiLevelType w:val="multilevel"/>
    <w:tmpl w:val="55C8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760A5A"/>
    <w:multiLevelType w:val="hybridMultilevel"/>
    <w:tmpl w:val="807A65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16"/>
  </w:num>
  <w:num w:numId="5">
    <w:abstractNumId w:val="3"/>
  </w:num>
  <w:num w:numId="6">
    <w:abstractNumId w:val="0"/>
  </w:num>
  <w:num w:numId="7">
    <w:abstractNumId w:val="1"/>
  </w:num>
  <w:num w:numId="8">
    <w:abstractNumId w:val="11"/>
  </w:num>
  <w:num w:numId="9">
    <w:abstractNumId w:val="10"/>
  </w:num>
  <w:num w:numId="10">
    <w:abstractNumId w:val="14"/>
  </w:num>
  <w:num w:numId="11">
    <w:abstractNumId w:val="4"/>
  </w:num>
  <w:num w:numId="12">
    <w:abstractNumId w:val="7"/>
  </w:num>
  <w:num w:numId="13">
    <w:abstractNumId w:val="18"/>
  </w:num>
  <w:num w:numId="14">
    <w:abstractNumId w:val="12"/>
  </w:num>
  <w:num w:numId="15">
    <w:abstractNumId w:val="5"/>
  </w:num>
  <w:num w:numId="16">
    <w:abstractNumId w:val="6"/>
  </w:num>
  <w:num w:numId="17">
    <w:abstractNumId w:val="15"/>
  </w:num>
  <w:num w:numId="18">
    <w:abstractNumId w:val="2"/>
  </w:num>
  <w:num w:numId="19">
    <w:abstractNumId w:val="1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hlNTA5NTgxM2RmZjliOGIyNDkzZGQxZjk1ZTM0OWMifQ=="/>
  </w:docVars>
  <w:rsids>
    <w:rsidRoot w:val="191B5087"/>
    <w:rsid w:val="00004C01"/>
    <w:rsid w:val="00005B35"/>
    <w:rsid w:val="00006FDF"/>
    <w:rsid w:val="00011815"/>
    <w:rsid w:val="00021F0D"/>
    <w:rsid w:val="00030513"/>
    <w:rsid w:val="00040F6F"/>
    <w:rsid w:val="0005031E"/>
    <w:rsid w:val="00052281"/>
    <w:rsid w:val="00060E2E"/>
    <w:rsid w:val="00065950"/>
    <w:rsid w:val="00070FA7"/>
    <w:rsid w:val="0007648A"/>
    <w:rsid w:val="00085F22"/>
    <w:rsid w:val="000863CC"/>
    <w:rsid w:val="00090306"/>
    <w:rsid w:val="000A125D"/>
    <w:rsid w:val="000A327D"/>
    <w:rsid w:val="000A4806"/>
    <w:rsid w:val="000B19C7"/>
    <w:rsid w:val="000C0725"/>
    <w:rsid w:val="000C4417"/>
    <w:rsid w:val="000C4514"/>
    <w:rsid w:val="000C4AD6"/>
    <w:rsid w:val="000C75BA"/>
    <w:rsid w:val="000C7B62"/>
    <w:rsid w:val="000D0136"/>
    <w:rsid w:val="000D3C84"/>
    <w:rsid w:val="000D5457"/>
    <w:rsid w:val="000E739C"/>
    <w:rsid w:val="000F149A"/>
    <w:rsid w:val="000F2AE4"/>
    <w:rsid w:val="000F34EE"/>
    <w:rsid w:val="000F7DDE"/>
    <w:rsid w:val="001047D5"/>
    <w:rsid w:val="00105735"/>
    <w:rsid w:val="00106D58"/>
    <w:rsid w:val="00107677"/>
    <w:rsid w:val="0012037F"/>
    <w:rsid w:val="001279E4"/>
    <w:rsid w:val="00131A59"/>
    <w:rsid w:val="00134BF9"/>
    <w:rsid w:val="00136E52"/>
    <w:rsid w:val="001408BE"/>
    <w:rsid w:val="00140D74"/>
    <w:rsid w:val="001410A1"/>
    <w:rsid w:val="00141E73"/>
    <w:rsid w:val="0014415A"/>
    <w:rsid w:val="001476A9"/>
    <w:rsid w:val="00154B35"/>
    <w:rsid w:val="00161681"/>
    <w:rsid w:val="00162DCC"/>
    <w:rsid w:val="00163C0B"/>
    <w:rsid w:val="00166566"/>
    <w:rsid w:val="001735FC"/>
    <w:rsid w:val="00174BF2"/>
    <w:rsid w:val="001808BA"/>
    <w:rsid w:val="00187B9A"/>
    <w:rsid w:val="00187D54"/>
    <w:rsid w:val="001961C0"/>
    <w:rsid w:val="00196539"/>
    <w:rsid w:val="001A0B6F"/>
    <w:rsid w:val="001A6235"/>
    <w:rsid w:val="001B1653"/>
    <w:rsid w:val="001B210D"/>
    <w:rsid w:val="001B39CE"/>
    <w:rsid w:val="001B3BCF"/>
    <w:rsid w:val="001D0813"/>
    <w:rsid w:val="001D6395"/>
    <w:rsid w:val="001E0392"/>
    <w:rsid w:val="001F2267"/>
    <w:rsid w:val="001F25E0"/>
    <w:rsid w:val="001F33CA"/>
    <w:rsid w:val="001F3B15"/>
    <w:rsid w:val="001F5655"/>
    <w:rsid w:val="001F59BC"/>
    <w:rsid w:val="0020150F"/>
    <w:rsid w:val="00206056"/>
    <w:rsid w:val="0021215E"/>
    <w:rsid w:val="0021573C"/>
    <w:rsid w:val="00216053"/>
    <w:rsid w:val="00222AD1"/>
    <w:rsid w:val="00235667"/>
    <w:rsid w:val="002401AF"/>
    <w:rsid w:val="00244AF8"/>
    <w:rsid w:val="002509F0"/>
    <w:rsid w:val="00255BC7"/>
    <w:rsid w:val="00256CF7"/>
    <w:rsid w:val="00256EAE"/>
    <w:rsid w:val="002643BE"/>
    <w:rsid w:val="0027250A"/>
    <w:rsid w:val="002734F4"/>
    <w:rsid w:val="0028208E"/>
    <w:rsid w:val="00284DD5"/>
    <w:rsid w:val="002A4647"/>
    <w:rsid w:val="002A6AA5"/>
    <w:rsid w:val="002B3CF9"/>
    <w:rsid w:val="002C391E"/>
    <w:rsid w:val="002C50A3"/>
    <w:rsid w:val="002D2DBB"/>
    <w:rsid w:val="002D3237"/>
    <w:rsid w:val="002E2476"/>
    <w:rsid w:val="002F062E"/>
    <w:rsid w:val="002F1C95"/>
    <w:rsid w:val="002F4BA2"/>
    <w:rsid w:val="002F516B"/>
    <w:rsid w:val="002F5819"/>
    <w:rsid w:val="00303390"/>
    <w:rsid w:val="00303B5E"/>
    <w:rsid w:val="00305C14"/>
    <w:rsid w:val="00306EAF"/>
    <w:rsid w:val="00314A82"/>
    <w:rsid w:val="00316500"/>
    <w:rsid w:val="00320F28"/>
    <w:rsid w:val="003244F9"/>
    <w:rsid w:val="00325FB1"/>
    <w:rsid w:val="00326BBD"/>
    <w:rsid w:val="00332F3B"/>
    <w:rsid w:val="00333CBB"/>
    <w:rsid w:val="003415E9"/>
    <w:rsid w:val="0034355D"/>
    <w:rsid w:val="00347195"/>
    <w:rsid w:val="003475E7"/>
    <w:rsid w:val="00351F36"/>
    <w:rsid w:val="00352DF4"/>
    <w:rsid w:val="00362CAA"/>
    <w:rsid w:val="00365B2D"/>
    <w:rsid w:val="00366EE0"/>
    <w:rsid w:val="003706A3"/>
    <w:rsid w:val="0037260E"/>
    <w:rsid w:val="00372DBB"/>
    <w:rsid w:val="00384F28"/>
    <w:rsid w:val="003876CB"/>
    <w:rsid w:val="00396808"/>
    <w:rsid w:val="003B0BF4"/>
    <w:rsid w:val="003D1178"/>
    <w:rsid w:val="003D414C"/>
    <w:rsid w:val="003D43B2"/>
    <w:rsid w:val="003E0F6A"/>
    <w:rsid w:val="003E1B98"/>
    <w:rsid w:val="003E2636"/>
    <w:rsid w:val="003E4054"/>
    <w:rsid w:val="003F5E0B"/>
    <w:rsid w:val="00401672"/>
    <w:rsid w:val="00402A97"/>
    <w:rsid w:val="0040772C"/>
    <w:rsid w:val="004116ED"/>
    <w:rsid w:val="00413283"/>
    <w:rsid w:val="00422E16"/>
    <w:rsid w:val="00424DDD"/>
    <w:rsid w:val="00432142"/>
    <w:rsid w:val="004379D2"/>
    <w:rsid w:val="004513DD"/>
    <w:rsid w:val="00453704"/>
    <w:rsid w:val="00454CC4"/>
    <w:rsid w:val="0045749B"/>
    <w:rsid w:val="00472153"/>
    <w:rsid w:val="00476966"/>
    <w:rsid w:val="00476F34"/>
    <w:rsid w:val="004819CF"/>
    <w:rsid w:val="00481AEA"/>
    <w:rsid w:val="00484EBF"/>
    <w:rsid w:val="004A37CB"/>
    <w:rsid w:val="004B5107"/>
    <w:rsid w:val="004C7169"/>
    <w:rsid w:val="004D4DF1"/>
    <w:rsid w:val="004D534C"/>
    <w:rsid w:val="004E0A84"/>
    <w:rsid w:val="004E5552"/>
    <w:rsid w:val="004F023F"/>
    <w:rsid w:val="004F7D57"/>
    <w:rsid w:val="00514D3D"/>
    <w:rsid w:val="00520E6A"/>
    <w:rsid w:val="00526AD0"/>
    <w:rsid w:val="005446D8"/>
    <w:rsid w:val="005457D1"/>
    <w:rsid w:val="00547BFF"/>
    <w:rsid w:val="0055313F"/>
    <w:rsid w:val="00555FE2"/>
    <w:rsid w:val="00560455"/>
    <w:rsid w:val="00561070"/>
    <w:rsid w:val="00567574"/>
    <w:rsid w:val="00571D77"/>
    <w:rsid w:val="00573E49"/>
    <w:rsid w:val="005744FE"/>
    <w:rsid w:val="00577AB9"/>
    <w:rsid w:val="00577F13"/>
    <w:rsid w:val="0058320D"/>
    <w:rsid w:val="00583D0F"/>
    <w:rsid w:val="00590895"/>
    <w:rsid w:val="00595BD8"/>
    <w:rsid w:val="005974F4"/>
    <w:rsid w:val="005A4BC6"/>
    <w:rsid w:val="005B5BE2"/>
    <w:rsid w:val="005C0096"/>
    <w:rsid w:val="005D0741"/>
    <w:rsid w:val="005D2294"/>
    <w:rsid w:val="005D26DD"/>
    <w:rsid w:val="005D69C4"/>
    <w:rsid w:val="005E2D5B"/>
    <w:rsid w:val="005F2879"/>
    <w:rsid w:val="005F2F46"/>
    <w:rsid w:val="005F54E4"/>
    <w:rsid w:val="005F6445"/>
    <w:rsid w:val="00613C2F"/>
    <w:rsid w:val="00620119"/>
    <w:rsid w:val="006202AE"/>
    <w:rsid w:val="0062239B"/>
    <w:rsid w:val="0062371F"/>
    <w:rsid w:val="00625C4A"/>
    <w:rsid w:val="00626630"/>
    <w:rsid w:val="006331D4"/>
    <w:rsid w:val="00633541"/>
    <w:rsid w:val="00635A79"/>
    <w:rsid w:val="00637748"/>
    <w:rsid w:val="00646ACD"/>
    <w:rsid w:val="00646D3D"/>
    <w:rsid w:val="006532B7"/>
    <w:rsid w:val="00653A15"/>
    <w:rsid w:val="00656430"/>
    <w:rsid w:val="00656E61"/>
    <w:rsid w:val="00661BF2"/>
    <w:rsid w:val="00662DDB"/>
    <w:rsid w:val="0066355F"/>
    <w:rsid w:val="00671A1C"/>
    <w:rsid w:val="0067518D"/>
    <w:rsid w:val="00683043"/>
    <w:rsid w:val="00687D2F"/>
    <w:rsid w:val="00693CC1"/>
    <w:rsid w:val="00695C09"/>
    <w:rsid w:val="00696B44"/>
    <w:rsid w:val="006A0686"/>
    <w:rsid w:val="006A198B"/>
    <w:rsid w:val="006A35C0"/>
    <w:rsid w:val="006A4FEF"/>
    <w:rsid w:val="006A5D4F"/>
    <w:rsid w:val="006A70E8"/>
    <w:rsid w:val="006B2F11"/>
    <w:rsid w:val="006B720D"/>
    <w:rsid w:val="006C4917"/>
    <w:rsid w:val="006D0684"/>
    <w:rsid w:val="006D6EDE"/>
    <w:rsid w:val="006E3B6C"/>
    <w:rsid w:val="006E5A66"/>
    <w:rsid w:val="006E69B9"/>
    <w:rsid w:val="006E6DBA"/>
    <w:rsid w:val="006F1923"/>
    <w:rsid w:val="006F6C8A"/>
    <w:rsid w:val="00703155"/>
    <w:rsid w:val="00704194"/>
    <w:rsid w:val="007073DD"/>
    <w:rsid w:val="00707E2A"/>
    <w:rsid w:val="007117FF"/>
    <w:rsid w:val="00713CA5"/>
    <w:rsid w:val="007248F9"/>
    <w:rsid w:val="0072667F"/>
    <w:rsid w:val="0072701A"/>
    <w:rsid w:val="00730E98"/>
    <w:rsid w:val="0073431B"/>
    <w:rsid w:val="00737F51"/>
    <w:rsid w:val="00744AAF"/>
    <w:rsid w:val="007472AE"/>
    <w:rsid w:val="007477A9"/>
    <w:rsid w:val="0075446F"/>
    <w:rsid w:val="0075477E"/>
    <w:rsid w:val="007551DA"/>
    <w:rsid w:val="00757DA4"/>
    <w:rsid w:val="00761C08"/>
    <w:rsid w:val="00766B52"/>
    <w:rsid w:val="007674ED"/>
    <w:rsid w:val="00770938"/>
    <w:rsid w:val="007756B4"/>
    <w:rsid w:val="007805E3"/>
    <w:rsid w:val="00783B88"/>
    <w:rsid w:val="007928E8"/>
    <w:rsid w:val="00794235"/>
    <w:rsid w:val="00797A5F"/>
    <w:rsid w:val="007A0693"/>
    <w:rsid w:val="007A12F4"/>
    <w:rsid w:val="007B3899"/>
    <w:rsid w:val="007B79DA"/>
    <w:rsid w:val="007C6BE8"/>
    <w:rsid w:val="007D63BF"/>
    <w:rsid w:val="007E397A"/>
    <w:rsid w:val="007E55B4"/>
    <w:rsid w:val="007F2E91"/>
    <w:rsid w:val="008104F2"/>
    <w:rsid w:val="008125C5"/>
    <w:rsid w:val="00812FDC"/>
    <w:rsid w:val="00814A6F"/>
    <w:rsid w:val="00826889"/>
    <w:rsid w:val="00827828"/>
    <w:rsid w:val="00835804"/>
    <w:rsid w:val="00840919"/>
    <w:rsid w:val="00862F56"/>
    <w:rsid w:val="00864892"/>
    <w:rsid w:val="0087541F"/>
    <w:rsid w:val="00890F72"/>
    <w:rsid w:val="008923FB"/>
    <w:rsid w:val="00893D87"/>
    <w:rsid w:val="0089608C"/>
    <w:rsid w:val="008968A0"/>
    <w:rsid w:val="008A0A1F"/>
    <w:rsid w:val="008A26B3"/>
    <w:rsid w:val="008B3A97"/>
    <w:rsid w:val="008C1E62"/>
    <w:rsid w:val="008C782C"/>
    <w:rsid w:val="008D2E4F"/>
    <w:rsid w:val="008D42D0"/>
    <w:rsid w:val="008D63B3"/>
    <w:rsid w:val="008E311F"/>
    <w:rsid w:val="008F063A"/>
    <w:rsid w:val="008F4203"/>
    <w:rsid w:val="008F4CD7"/>
    <w:rsid w:val="008F5FB1"/>
    <w:rsid w:val="008F6BBB"/>
    <w:rsid w:val="00900A21"/>
    <w:rsid w:val="0091669E"/>
    <w:rsid w:val="0092339C"/>
    <w:rsid w:val="009327DB"/>
    <w:rsid w:val="00934214"/>
    <w:rsid w:val="00937F25"/>
    <w:rsid w:val="009412DF"/>
    <w:rsid w:val="00942972"/>
    <w:rsid w:val="0094526C"/>
    <w:rsid w:val="00957502"/>
    <w:rsid w:val="00965920"/>
    <w:rsid w:val="009761A7"/>
    <w:rsid w:val="0099354D"/>
    <w:rsid w:val="00994F25"/>
    <w:rsid w:val="009A0176"/>
    <w:rsid w:val="009A0651"/>
    <w:rsid w:val="009A3878"/>
    <w:rsid w:val="009B2129"/>
    <w:rsid w:val="009B582F"/>
    <w:rsid w:val="009C5A96"/>
    <w:rsid w:val="009D46D1"/>
    <w:rsid w:val="009D6B9E"/>
    <w:rsid w:val="009F0791"/>
    <w:rsid w:val="009F589F"/>
    <w:rsid w:val="009F6D02"/>
    <w:rsid w:val="00A03BED"/>
    <w:rsid w:val="00A12B96"/>
    <w:rsid w:val="00A159DA"/>
    <w:rsid w:val="00A229FA"/>
    <w:rsid w:val="00A240C9"/>
    <w:rsid w:val="00A24582"/>
    <w:rsid w:val="00A2641D"/>
    <w:rsid w:val="00A31753"/>
    <w:rsid w:val="00A64C63"/>
    <w:rsid w:val="00A73BE3"/>
    <w:rsid w:val="00A8199E"/>
    <w:rsid w:val="00A87F9C"/>
    <w:rsid w:val="00A92F59"/>
    <w:rsid w:val="00AA13E2"/>
    <w:rsid w:val="00AA6E5A"/>
    <w:rsid w:val="00AB7EDB"/>
    <w:rsid w:val="00AC16CC"/>
    <w:rsid w:val="00AC592B"/>
    <w:rsid w:val="00AD026A"/>
    <w:rsid w:val="00AD6F42"/>
    <w:rsid w:val="00AF1314"/>
    <w:rsid w:val="00AF525C"/>
    <w:rsid w:val="00B00267"/>
    <w:rsid w:val="00B00B63"/>
    <w:rsid w:val="00B03577"/>
    <w:rsid w:val="00B044FD"/>
    <w:rsid w:val="00B07828"/>
    <w:rsid w:val="00B12367"/>
    <w:rsid w:val="00B12818"/>
    <w:rsid w:val="00B154D3"/>
    <w:rsid w:val="00B17AC4"/>
    <w:rsid w:val="00B20DFC"/>
    <w:rsid w:val="00B23320"/>
    <w:rsid w:val="00B365B3"/>
    <w:rsid w:val="00B37F3C"/>
    <w:rsid w:val="00B404E9"/>
    <w:rsid w:val="00B40C9C"/>
    <w:rsid w:val="00B42BA1"/>
    <w:rsid w:val="00B469EF"/>
    <w:rsid w:val="00B479D2"/>
    <w:rsid w:val="00B5069E"/>
    <w:rsid w:val="00B5105B"/>
    <w:rsid w:val="00B5462A"/>
    <w:rsid w:val="00B6059D"/>
    <w:rsid w:val="00B62974"/>
    <w:rsid w:val="00B63313"/>
    <w:rsid w:val="00B65035"/>
    <w:rsid w:val="00B655C6"/>
    <w:rsid w:val="00B71FB6"/>
    <w:rsid w:val="00B72C76"/>
    <w:rsid w:val="00B73516"/>
    <w:rsid w:val="00B743A0"/>
    <w:rsid w:val="00B7455A"/>
    <w:rsid w:val="00B754F5"/>
    <w:rsid w:val="00B76174"/>
    <w:rsid w:val="00B7735D"/>
    <w:rsid w:val="00B87EA3"/>
    <w:rsid w:val="00B9265F"/>
    <w:rsid w:val="00B927A3"/>
    <w:rsid w:val="00B963EA"/>
    <w:rsid w:val="00B9753D"/>
    <w:rsid w:val="00BA42CB"/>
    <w:rsid w:val="00BA435F"/>
    <w:rsid w:val="00BB3E11"/>
    <w:rsid w:val="00BB54B4"/>
    <w:rsid w:val="00BB7813"/>
    <w:rsid w:val="00BC39AB"/>
    <w:rsid w:val="00BC3B4F"/>
    <w:rsid w:val="00BC5A86"/>
    <w:rsid w:val="00BC77FF"/>
    <w:rsid w:val="00BD3EEB"/>
    <w:rsid w:val="00BD771F"/>
    <w:rsid w:val="00BD7893"/>
    <w:rsid w:val="00BD7D85"/>
    <w:rsid w:val="00BF282C"/>
    <w:rsid w:val="00BF6276"/>
    <w:rsid w:val="00C01D00"/>
    <w:rsid w:val="00C023E3"/>
    <w:rsid w:val="00C02BE9"/>
    <w:rsid w:val="00C04510"/>
    <w:rsid w:val="00C051D3"/>
    <w:rsid w:val="00C05C0E"/>
    <w:rsid w:val="00C06DAA"/>
    <w:rsid w:val="00C0737D"/>
    <w:rsid w:val="00C21518"/>
    <w:rsid w:val="00C23532"/>
    <w:rsid w:val="00C24C48"/>
    <w:rsid w:val="00C24C52"/>
    <w:rsid w:val="00C2651B"/>
    <w:rsid w:val="00C40645"/>
    <w:rsid w:val="00C4738D"/>
    <w:rsid w:val="00C548DD"/>
    <w:rsid w:val="00C65BA5"/>
    <w:rsid w:val="00C67B14"/>
    <w:rsid w:val="00C702AF"/>
    <w:rsid w:val="00C753C2"/>
    <w:rsid w:val="00C773CE"/>
    <w:rsid w:val="00C8233D"/>
    <w:rsid w:val="00C840F4"/>
    <w:rsid w:val="00C86257"/>
    <w:rsid w:val="00C903A8"/>
    <w:rsid w:val="00C93AA8"/>
    <w:rsid w:val="00C9448A"/>
    <w:rsid w:val="00C96277"/>
    <w:rsid w:val="00CA017A"/>
    <w:rsid w:val="00CA70F7"/>
    <w:rsid w:val="00CB3303"/>
    <w:rsid w:val="00CC465D"/>
    <w:rsid w:val="00CD1BBD"/>
    <w:rsid w:val="00CD2CEF"/>
    <w:rsid w:val="00CD3AA9"/>
    <w:rsid w:val="00CE6F44"/>
    <w:rsid w:val="00CF0218"/>
    <w:rsid w:val="00CF687D"/>
    <w:rsid w:val="00D00FA6"/>
    <w:rsid w:val="00D036FF"/>
    <w:rsid w:val="00D0790A"/>
    <w:rsid w:val="00D10954"/>
    <w:rsid w:val="00D114D9"/>
    <w:rsid w:val="00D21869"/>
    <w:rsid w:val="00D256C3"/>
    <w:rsid w:val="00D42523"/>
    <w:rsid w:val="00D45882"/>
    <w:rsid w:val="00D47748"/>
    <w:rsid w:val="00D50EDA"/>
    <w:rsid w:val="00D56C8B"/>
    <w:rsid w:val="00D56EEC"/>
    <w:rsid w:val="00D64DFE"/>
    <w:rsid w:val="00D6670D"/>
    <w:rsid w:val="00D67F7E"/>
    <w:rsid w:val="00D70EBF"/>
    <w:rsid w:val="00D767A3"/>
    <w:rsid w:val="00D81246"/>
    <w:rsid w:val="00D839C2"/>
    <w:rsid w:val="00D85E69"/>
    <w:rsid w:val="00D90AFC"/>
    <w:rsid w:val="00D9131C"/>
    <w:rsid w:val="00D93FD5"/>
    <w:rsid w:val="00D94A39"/>
    <w:rsid w:val="00DA2842"/>
    <w:rsid w:val="00DA44ED"/>
    <w:rsid w:val="00DA4B48"/>
    <w:rsid w:val="00DB1F04"/>
    <w:rsid w:val="00DB46B9"/>
    <w:rsid w:val="00DB7A5D"/>
    <w:rsid w:val="00DC1620"/>
    <w:rsid w:val="00DC4758"/>
    <w:rsid w:val="00DC79B3"/>
    <w:rsid w:val="00DD44AD"/>
    <w:rsid w:val="00DD70F0"/>
    <w:rsid w:val="00DD741B"/>
    <w:rsid w:val="00DE48D8"/>
    <w:rsid w:val="00DE7BE7"/>
    <w:rsid w:val="00DF4D42"/>
    <w:rsid w:val="00E11F9C"/>
    <w:rsid w:val="00E20B0D"/>
    <w:rsid w:val="00E27394"/>
    <w:rsid w:val="00E33F44"/>
    <w:rsid w:val="00E343F5"/>
    <w:rsid w:val="00E40943"/>
    <w:rsid w:val="00E5448E"/>
    <w:rsid w:val="00E620FB"/>
    <w:rsid w:val="00E646B8"/>
    <w:rsid w:val="00E6598E"/>
    <w:rsid w:val="00E74546"/>
    <w:rsid w:val="00E75ACC"/>
    <w:rsid w:val="00E76DD4"/>
    <w:rsid w:val="00E902E8"/>
    <w:rsid w:val="00E9655F"/>
    <w:rsid w:val="00EA02CC"/>
    <w:rsid w:val="00EA2F96"/>
    <w:rsid w:val="00EA33B0"/>
    <w:rsid w:val="00EA7BEA"/>
    <w:rsid w:val="00EA7D58"/>
    <w:rsid w:val="00EB0530"/>
    <w:rsid w:val="00EB0D2D"/>
    <w:rsid w:val="00EB3CB5"/>
    <w:rsid w:val="00EB53AB"/>
    <w:rsid w:val="00EB7372"/>
    <w:rsid w:val="00EB7AC7"/>
    <w:rsid w:val="00EC34E7"/>
    <w:rsid w:val="00ED00EE"/>
    <w:rsid w:val="00ED6C32"/>
    <w:rsid w:val="00EE022A"/>
    <w:rsid w:val="00EE066D"/>
    <w:rsid w:val="00EE12DB"/>
    <w:rsid w:val="00EE708F"/>
    <w:rsid w:val="00EF0FB7"/>
    <w:rsid w:val="00F100DA"/>
    <w:rsid w:val="00F10BF0"/>
    <w:rsid w:val="00F2431B"/>
    <w:rsid w:val="00F32E1D"/>
    <w:rsid w:val="00F37515"/>
    <w:rsid w:val="00F42128"/>
    <w:rsid w:val="00F42C8E"/>
    <w:rsid w:val="00F5087C"/>
    <w:rsid w:val="00F50D25"/>
    <w:rsid w:val="00F51BF0"/>
    <w:rsid w:val="00F54320"/>
    <w:rsid w:val="00F5523A"/>
    <w:rsid w:val="00F562F8"/>
    <w:rsid w:val="00F57ACB"/>
    <w:rsid w:val="00F6172F"/>
    <w:rsid w:val="00F748B0"/>
    <w:rsid w:val="00F8097C"/>
    <w:rsid w:val="00F8689C"/>
    <w:rsid w:val="00F87F71"/>
    <w:rsid w:val="00F91BA4"/>
    <w:rsid w:val="00F96F11"/>
    <w:rsid w:val="00F97CA0"/>
    <w:rsid w:val="00FA4935"/>
    <w:rsid w:val="00FB0815"/>
    <w:rsid w:val="00FB3402"/>
    <w:rsid w:val="00FC1CDB"/>
    <w:rsid w:val="00FC231A"/>
    <w:rsid w:val="00FC2353"/>
    <w:rsid w:val="00FC46A5"/>
    <w:rsid w:val="00FC4A45"/>
    <w:rsid w:val="00FD0B18"/>
    <w:rsid w:val="00FD5980"/>
    <w:rsid w:val="00FD653C"/>
    <w:rsid w:val="00FE1EEA"/>
    <w:rsid w:val="00FE5947"/>
    <w:rsid w:val="00FE5AD9"/>
    <w:rsid w:val="00FF1B37"/>
    <w:rsid w:val="00FF1ECC"/>
    <w:rsid w:val="00FF5D0F"/>
    <w:rsid w:val="00FF7622"/>
    <w:rsid w:val="039A0865"/>
    <w:rsid w:val="08AD1C60"/>
    <w:rsid w:val="18EE69A1"/>
    <w:rsid w:val="191B5087"/>
    <w:rsid w:val="1A8A352A"/>
    <w:rsid w:val="3E3A053F"/>
    <w:rsid w:val="4B57208B"/>
    <w:rsid w:val="4C3476FE"/>
    <w:rsid w:val="58AF72BE"/>
    <w:rsid w:val="624A5CC6"/>
    <w:rsid w:val="6A6377F5"/>
    <w:rsid w:val="6B9C588C"/>
    <w:rsid w:val="71E637BD"/>
    <w:rsid w:val="7A40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FDCEB23"/>
  <w15:docId w15:val="{B683847E-A5CF-4551-8C3E-0D521125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93D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646D3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927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Char">
    <w:name w:val="简历_个人信息_姓名_段落 Char"/>
    <w:link w:val="a5"/>
    <w:qFormat/>
    <w:rPr>
      <w:rFonts w:ascii="微软雅黑" w:eastAsia="微软雅黑" w:hAnsi="微软雅黑" w:cs="微软雅黑"/>
      <w:b/>
      <w:bCs/>
      <w:color w:val="5A6E8B" w:themeColor="text2" w:themeShade="BF"/>
      <w:kern w:val="2"/>
      <w:sz w:val="40"/>
      <w:szCs w:val="40"/>
      <w:lang w:val="en-US" w:eastAsia="zh-CN" w:bidi="ar-SA"/>
    </w:rPr>
  </w:style>
  <w:style w:type="paragraph" w:customStyle="1" w:styleId="a5">
    <w:name w:val="简历_个人信息_姓名_段落"/>
    <w:link w:val="Char"/>
    <w:qFormat/>
    <w:pPr>
      <w:tabs>
        <w:tab w:val="left" w:pos="1680"/>
      </w:tabs>
      <w:adjustRightInd w:val="0"/>
      <w:snapToGrid w:val="0"/>
      <w:spacing w:beforeLines="50" w:before="157" w:line="264" w:lineRule="auto"/>
    </w:pPr>
    <w:rPr>
      <w:rFonts w:ascii="微软雅黑" w:eastAsia="微软雅黑" w:hAnsi="微软雅黑" w:cs="微软雅黑"/>
      <w:b/>
      <w:bCs/>
      <w:color w:val="5A6E8B" w:themeColor="text2" w:themeShade="BF"/>
      <w:kern w:val="2"/>
      <w:sz w:val="40"/>
      <w:szCs w:val="40"/>
    </w:rPr>
  </w:style>
  <w:style w:type="character" w:customStyle="1" w:styleId="11">
    <w:name w:val="简历_个人信息_标题_字符样式1"/>
    <w:qFormat/>
    <w:rPr>
      <w:rFonts w:ascii="微软雅黑" w:eastAsia="微软雅黑" w:hAnsi="微软雅黑" w:cs="微软雅黑"/>
      <w:b/>
      <w:bCs/>
      <w:color w:val="5A6E8B" w:themeColor="text2" w:themeShade="BF"/>
      <w:kern w:val="2"/>
      <w:sz w:val="24"/>
      <w:szCs w:val="24"/>
      <w:lang w:val="en-US" w:eastAsia="zh-CN" w:bidi="ar-SA"/>
    </w:rPr>
  </w:style>
  <w:style w:type="paragraph" w:customStyle="1" w:styleId="a6">
    <w:name w:val="简历_个人信息_正文_段落"/>
    <w:qFormat/>
    <w:pPr>
      <w:tabs>
        <w:tab w:val="left" w:pos="3780"/>
      </w:tabs>
      <w:adjustRightInd w:val="0"/>
      <w:snapToGrid w:val="0"/>
      <w:spacing w:line="264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paragraph" w:customStyle="1" w:styleId="a7">
    <w:name w:val="简历_内容主区_大标题_文本框"/>
    <w:qFormat/>
    <w:pPr>
      <w:adjustRightInd w:val="0"/>
      <w:snapToGrid w:val="0"/>
      <w:spacing w:line="216" w:lineRule="auto"/>
    </w:pPr>
    <w:rPr>
      <w:rFonts w:ascii="微软雅黑" w:eastAsia="微软雅黑" w:hAnsi="微软雅黑" w:cs="微软雅黑"/>
      <w:b/>
      <w:bCs/>
      <w:color w:val="404040" w:themeColor="text1" w:themeTint="BF"/>
      <w:sz w:val="30"/>
      <w:szCs w:val="30"/>
    </w:rPr>
  </w:style>
  <w:style w:type="paragraph" w:customStyle="1" w:styleId="a8">
    <w:name w:val="简历_内容主区_大标题_段落"/>
    <w:qFormat/>
    <w:pPr>
      <w:adjustRightInd w:val="0"/>
      <w:snapToGrid w:val="0"/>
      <w:spacing w:beforeLines="120" w:before="120" w:afterLines="30" w:after="30" w:line="264" w:lineRule="auto"/>
    </w:pPr>
    <w:rPr>
      <w:rFonts w:eastAsia="宋体"/>
    </w:rPr>
  </w:style>
  <w:style w:type="paragraph" w:customStyle="1" w:styleId="a9">
    <w:name w:val="简历_内容主区_副标题_段落"/>
    <w:qFormat/>
    <w:pPr>
      <w:tabs>
        <w:tab w:val="left" w:pos="4620"/>
        <w:tab w:val="right" w:pos="10290"/>
      </w:tabs>
      <w:adjustRightInd w:val="0"/>
      <w:snapToGrid w:val="0"/>
      <w:spacing w:line="264" w:lineRule="auto"/>
    </w:pPr>
    <w:rPr>
      <w:rFonts w:ascii="微软雅黑" w:eastAsia="微软雅黑" w:hAnsi="微软雅黑" w:cs="微软雅黑"/>
      <w:b/>
      <w:bCs/>
      <w:color w:val="5A6E8B" w:themeColor="text2" w:themeShade="BF"/>
      <w:sz w:val="22"/>
      <w:szCs w:val="22"/>
    </w:rPr>
  </w:style>
  <w:style w:type="paragraph" w:customStyle="1" w:styleId="aa">
    <w:name w:val="简历_内容主区_三级标题_段落"/>
    <w:qFormat/>
    <w:pPr>
      <w:adjustRightInd w:val="0"/>
      <w:snapToGrid w:val="0"/>
      <w:spacing w:line="264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paragraph" w:customStyle="1" w:styleId="ab">
    <w:name w:val="简历_内容主区_正文_段落"/>
    <w:qFormat/>
    <w:pPr>
      <w:adjustRightInd w:val="0"/>
      <w:snapToGrid w:val="0"/>
      <w:spacing w:line="267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character" w:customStyle="1" w:styleId="10">
    <w:name w:val="标题 1 字符"/>
    <w:basedOn w:val="a0"/>
    <w:link w:val="1"/>
    <w:rsid w:val="00893D87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qFormat/>
    <w:rsid w:val="00893D8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rsid w:val="00893D8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326BBD"/>
    <w:rPr>
      <w:b/>
      <w:bCs/>
    </w:rPr>
  </w:style>
  <w:style w:type="paragraph" w:styleId="af">
    <w:name w:val="List Paragraph"/>
    <w:basedOn w:val="a"/>
    <w:uiPriority w:val="99"/>
    <w:rsid w:val="00C05C0E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B927A3"/>
    <w:rPr>
      <w:b/>
      <w:bCs/>
      <w:kern w:val="2"/>
      <w:sz w:val="32"/>
      <w:szCs w:val="32"/>
    </w:rPr>
  </w:style>
  <w:style w:type="character" w:styleId="af0">
    <w:name w:val="Hyperlink"/>
    <w:basedOn w:val="a0"/>
    <w:rsid w:val="00A12B96"/>
    <w:rPr>
      <w:color w:val="0026E5" w:themeColor="hyperlink"/>
      <w:u w:val="single"/>
    </w:rPr>
  </w:style>
  <w:style w:type="character" w:customStyle="1" w:styleId="20">
    <w:name w:val="标题 2 字符"/>
    <w:basedOn w:val="a0"/>
    <w:link w:val="2"/>
    <w:semiHidden/>
    <w:rsid w:val="00646D3D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4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9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3853;&#38634;\AppData\Roaming\kingsoft\office6\templates\download\c8d5a7f7c34e7ea070618b63e09150b7\&#24212;&#23626;&#29983;&#36890;&#29992;&#20010;&#20154;&#27714;&#32844;&#31616;&#21382;&#36816;&#33829;.docx" TargetMode="External"/></Relationships>
</file>

<file path=word/theme/theme1.xml><?xml version="1.0" encoding="utf-8"?>
<a:theme xmlns:a="http://schemas.openxmlformats.org/drawingml/2006/main" name="WPS">
  <a:themeElements>
    <a:clrScheme name="自定义 27">
      <a:dk1>
        <a:srgbClr val="000000"/>
      </a:dk1>
      <a:lt1>
        <a:srgbClr val="FFFFFF"/>
      </a:lt1>
      <a:dk2>
        <a:srgbClr val="8496AF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5042D2-C74B-460A-970F-DFBA315D6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应届生通用个人求职简历运营.docx</Template>
  <TotalTime>9290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涅槃笙箫默</dc:creator>
  <cp:lastModifiedBy>T440</cp:lastModifiedBy>
  <cp:revision>921</cp:revision>
  <dcterms:created xsi:type="dcterms:W3CDTF">2025-07-28T05:09:00Z</dcterms:created>
  <dcterms:modified xsi:type="dcterms:W3CDTF">2026-07-30T08:13:00Z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eyJoZGlkIjoiN2VhZGUwOTRiM2U2Njk4ZmRiZWNiZmVkZTllMTRiNzciLCJ1c2VySWQiOiI5MDEwMDE4NjgifQ==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E725073F201548EAB8E444761C85A0D2_13</vt:lpwstr>
  </property>
</Properties>
</file>